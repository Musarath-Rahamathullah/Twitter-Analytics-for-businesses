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820659" w14:textId="7E8986A8" w:rsidR="00E81978" w:rsidRPr="00984566" w:rsidRDefault="004C1580">
      <w:pPr>
        <w:pStyle w:val="Title"/>
      </w:pPr>
      <w:sdt>
        <w:sdtPr>
          <w:rPr>
            <w:sz w:val="36"/>
            <w:szCs w:val="36"/>
          </w:rPr>
          <w:alias w:val="Title:"/>
          <w:tag w:val="Title:"/>
          <w:id w:val="726351117"/>
          <w:placeholder>
            <w:docPart w:val="AA56C25682EA4E5B97C27BD826E1FEFC"/>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2133D0">
            <w:rPr>
              <w:sz w:val="36"/>
              <w:szCs w:val="36"/>
            </w:rPr>
            <w:t>Twitter</w:t>
          </w:r>
          <w:r w:rsidR="00FE4466">
            <w:rPr>
              <w:sz w:val="36"/>
              <w:szCs w:val="36"/>
            </w:rPr>
            <w:t xml:space="preserve"> Analytics</w:t>
          </w:r>
        </w:sdtContent>
      </w:sdt>
    </w:p>
    <w:p w14:paraId="773A71A6" w14:textId="401917C6" w:rsidR="00B823AA" w:rsidRDefault="00CA58F8" w:rsidP="00B823AA">
      <w:pPr>
        <w:pStyle w:val="Title2"/>
      </w:pPr>
      <w:r>
        <w:t>Musarath J</w:t>
      </w:r>
      <w:r w:rsidR="003A54E1">
        <w:t xml:space="preserve">. </w:t>
      </w:r>
      <w:r>
        <w:t>Rahamathullah</w:t>
      </w:r>
    </w:p>
    <w:p w14:paraId="1826EE09" w14:textId="7A4933CE" w:rsidR="00E81978" w:rsidRDefault="00CA58F8" w:rsidP="00B823AA">
      <w:pPr>
        <w:pStyle w:val="Title2"/>
      </w:pPr>
      <w:r>
        <w:t>Harrisburg University of Science and Technology</w:t>
      </w:r>
      <w:r w:rsidR="00885B39">
        <w:t>, Harrisburg</w:t>
      </w:r>
      <w:r w:rsidR="009B43B1">
        <w:t xml:space="preserve">, </w:t>
      </w:r>
      <w:r w:rsidR="00885B39">
        <w:t>PA</w:t>
      </w:r>
      <w:r w:rsidR="003F4717">
        <w:t>.</w:t>
      </w:r>
    </w:p>
    <w:p w14:paraId="65554CC9" w14:textId="146FAB0A" w:rsidR="00F34A20" w:rsidRDefault="00F34A20" w:rsidP="00B823AA">
      <w:pPr>
        <w:pStyle w:val="Title2"/>
      </w:pPr>
    </w:p>
    <w:p w14:paraId="1B016751" w14:textId="77777777" w:rsidR="00F34A20" w:rsidRDefault="00F34A20" w:rsidP="00B823AA">
      <w:pPr>
        <w:pStyle w:val="Title2"/>
      </w:pPr>
    </w:p>
    <w:p w14:paraId="0DFAF8E6" w14:textId="702B4700" w:rsidR="00415C6A" w:rsidRDefault="00415C6A" w:rsidP="00B823AA">
      <w:pPr>
        <w:pStyle w:val="Title2"/>
      </w:pPr>
    </w:p>
    <w:p w14:paraId="474FB4B9" w14:textId="77777777" w:rsidR="00415C6A" w:rsidRDefault="00415C6A" w:rsidP="00B823AA">
      <w:pPr>
        <w:pStyle w:val="Title2"/>
      </w:pPr>
    </w:p>
    <w:p w14:paraId="0036B6C1" w14:textId="4E0DB57F" w:rsidR="00415C6A" w:rsidRDefault="00415C6A" w:rsidP="00B823AA">
      <w:pPr>
        <w:pStyle w:val="Title2"/>
      </w:pPr>
    </w:p>
    <w:p w14:paraId="7EF8A97E" w14:textId="77777777" w:rsidR="00415C6A" w:rsidRDefault="00415C6A" w:rsidP="00B823AA">
      <w:pPr>
        <w:pStyle w:val="Title2"/>
      </w:pPr>
    </w:p>
    <w:p w14:paraId="26C08A5C" w14:textId="4388BE11" w:rsidR="003F4717" w:rsidRDefault="003F4717" w:rsidP="00B823AA">
      <w:pPr>
        <w:pStyle w:val="Title2"/>
      </w:pPr>
    </w:p>
    <w:p w14:paraId="6FF0796D" w14:textId="776F2FF9" w:rsidR="003F4717" w:rsidRDefault="003F4717" w:rsidP="00B823AA">
      <w:pPr>
        <w:pStyle w:val="Title2"/>
      </w:pPr>
    </w:p>
    <w:p w14:paraId="7F905A84" w14:textId="5FED6BEB" w:rsidR="003F4717" w:rsidRDefault="003F4717" w:rsidP="00B823AA">
      <w:pPr>
        <w:pStyle w:val="Title2"/>
      </w:pPr>
    </w:p>
    <w:p w14:paraId="3251FADA" w14:textId="0E1146EE" w:rsidR="003F4717" w:rsidRDefault="003F4717" w:rsidP="00B823AA">
      <w:pPr>
        <w:pStyle w:val="Title2"/>
      </w:pPr>
    </w:p>
    <w:p w14:paraId="47DAC1BF" w14:textId="2E479973" w:rsidR="003F4717" w:rsidRDefault="003F4717" w:rsidP="00B823AA">
      <w:pPr>
        <w:pStyle w:val="Title2"/>
      </w:pPr>
    </w:p>
    <w:p w14:paraId="0BD69B2F" w14:textId="430C1BB6" w:rsidR="003F4717" w:rsidRDefault="003F4717" w:rsidP="00B823AA">
      <w:pPr>
        <w:pStyle w:val="Title2"/>
      </w:pPr>
    </w:p>
    <w:p w14:paraId="428FF374" w14:textId="277B76EB" w:rsidR="003F4717" w:rsidRDefault="003F4717" w:rsidP="00B823AA">
      <w:pPr>
        <w:pStyle w:val="Title2"/>
      </w:pPr>
    </w:p>
    <w:p w14:paraId="468DDDAD" w14:textId="4B7E1A8D" w:rsidR="003F4717" w:rsidRDefault="003F4717" w:rsidP="00B823AA">
      <w:pPr>
        <w:pStyle w:val="Title2"/>
      </w:pPr>
    </w:p>
    <w:p w14:paraId="3021A061" w14:textId="151266D5" w:rsidR="003F4717" w:rsidRDefault="003F4717" w:rsidP="00B823AA">
      <w:pPr>
        <w:pStyle w:val="Title2"/>
      </w:pPr>
    </w:p>
    <w:p w14:paraId="62A22C9F" w14:textId="77777777" w:rsidR="000A0243" w:rsidRDefault="000A0243">
      <w:pPr>
        <w:pStyle w:val="Heading1"/>
      </w:pPr>
    </w:p>
    <w:p w14:paraId="6CF157F9" w14:textId="61E328D4" w:rsidR="000A0243" w:rsidRDefault="000A0243">
      <w:pPr>
        <w:pStyle w:val="Heading1"/>
      </w:pPr>
      <w:bookmarkStart w:id="0" w:name="_Toc23754622"/>
      <w:bookmarkStart w:id="1" w:name="_Toc23754821"/>
      <w:r>
        <w:t>ABSTRACT</w:t>
      </w:r>
      <w:bookmarkEnd w:id="0"/>
      <w:bookmarkEnd w:id="1"/>
    </w:p>
    <w:p w14:paraId="44E402A4" w14:textId="1D467896" w:rsidR="000A0243" w:rsidRDefault="00272CF6" w:rsidP="000A0243">
      <w:r>
        <w:t xml:space="preserve">This paper studies the tweets attitude towards </w:t>
      </w:r>
      <w:r w:rsidR="00F459AF">
        <w:t xml:space="preserve">a </w:t>
      </w:r>
      <w:r>
        <w:t>brand or product, by analyzing the content</w:t>
      </w:r>
      <w:r w:rsidR="009B062F">
        <w:t xml:space="preserve"> of tweets</w:t>
      </w:r>
      <w:r w:rsidR="008100EC">
        <w:t xml:space="preserve"> from Twitter</w:t>
      </w:r>
      <w:r w:rsidR="009B062F">
        <w:t>.</w:t>
      </w:r>
      <w:r w:rsidR="00C25EF6">
        <w:t xml:space="preserve"> </w:t>
      </w:r>
      <w:r w:rsidR="00B9695D">
        <w:t xml:space="preserve">It is important to emphasize that this research focuses on </w:t>
      </w:r>
      <w:r w:rsidR="00C43240">
        <w:t xml:space="preserve">automated </w:t>
      </w:r>
      <w:r w:rsidR="00B9695D">
        <w:t>categorization of information</w:t>
      </w:r>
      <w:r w:rsidR="00C43240">
        <w:t xml:space="preserve"> for the purpose of various business requirements</w:t>
      </w:r>
      <w:r w:rsidR="008100EC">
        <w:t xml:space="preserve"> and examine </w:t>
      </w:r>
      <w:r w:rsidR="007B5C8A">
        <w:t xml:space="preserve">abstract based </w:t>
      </w:r>
      <w:r w:rsidR="008100EC">
        <w:t xml:space="preserve">sentiment analysis. </w:t>
      </w:r>
      <w:r w:rsidR="00B67147">
        <w:t>The c</w:t>
      </w:r>
      <w:r w:rsidR="00CB5658">
        <w:t xml:space="preserve">ontributions of this research are: (1) To develop an automated text classifier for </w:t>
      </w:r>
      <w:r w:rsidR="002766B5">
        <w:t xml:space="preserve">tweets. (2) A </w:t>
      </w:r>
      <w:r w:rsidR="00E11758">
        <w:t xml:space="preserve">Twitter Analytics tool for brands </w:t>
      </w:r>
      <w:r w:rsidR="00C45FF5">
        <w:t>with high level stat</w:t>
      </w:r>
      <w:r w:rsidR="009E2F02">
        <w:t xml:space="preserve">istics tracked </w:t>
      </w:r>
      <w:r w:rsidR="00324F55">
        <w:t>on</w:t>
      </w:r>
      <w:r w:rsidR="009E2F02">
        <w:t xml:space="preserve"> Twitter data</w:t>
      </w:r>
      <w:r w:rsidR="00F20D77">
        <w:t>,</w:t>
      </w:r>
      <w:r w:rsidR="00E11758">
        <w:t xml:space="preserve"> uncover insights</w:t>
      </w:r>
      <w:r w:rsidR="00C45FF5">
        <w:t xml:space="preserve"> </w:t>
      </w:r>
      <w:r w:rsidR="00324F55">
        <w:t xml:space="preserve">to help drive </w:t>
      </w:r>
      <w:r w:rsidR="00F20D77">
        <w:t>decisions</w:t>
      </w:r>
      <w:r w:rsidR="00324F55">
        <w:t>.</w:t>
      </w:r>
    </w:p>
    <w:p w14:paraId="68B46870" w14:textId="3F2B76D8" w:rsidR="00F20D77" w:rsidRPr="00F20D77" w:rsidRDefault="00F20D77" w:rsidP="00F20D77">
      <w:pPr>
        <w:ind w:firstLine="0"/>
        <w:rPr>
          <w:i/>
          <w:iCs/>
        </w:rPr>
      </w:pPr>
      <w:r w:rsidRPr="00F20D77">
        <w:rPr>
          <w:i/>
          <w:iCs/>
        </w:rPr>
        <w:t xml:space="preserve">Keywords: </w:t>
      </w:r>
      <w:r w:rsidR="00060BAD">
        <w:rPr>
          <w:i/>
          <w:iCs/>
        </w:rPr>
        <w:t xml:space="preserve">Twitter, </w:t>
      </w:r>
      <w:r w:rsidR="007B5C8A">
        <w:rPr>
          <w:i/>
          <w:iCs/>
        </w:rPr>
        <w:t>Tweets,</w:t>
      </w:r>
      <w:r w:rsidR="004C6ACB">
        <w:rPr>
          <w:i/>
          <w:iCs/>
        </w:rPr>
        <w:t xml:space="preserve"> </w:t>
      </w:r>
      <w:r w:rsidR="00060BAD">
        <w:rPr>
          <w:i/>
          <w:iCs/>
        </w:rPr>
        <w:t>Text Classification, Sentiment Analysis, brands.</w:t>
      </w:r>
    </w:p>
    <w:p w14:paraId="6F045551" w14:textId="144A083A" w:rsidR="000A0243" w:rsidRDefault="000A0243" w:rsidP="000A0243"/>
    <w:p w14:paraId="772A6006" w14:textId="2FB2C6E8" w:rsidR="000A0243" w:rsidRDefault="000A0243" w:rsidP="000A0243"/>
    <w:p w14:paraId="78858E84" w14:textId="7C2726F3" w:rsidR="000A0243" w:rsidRDefault="000A0243" w:rsidP="000A0243"/>
    <w:p w14:paraId="050E3E2E" w14:textId="0E740E9B" w:rsidR="00104B5D" w:rsidRDefault="00104B5D" w:rsidP="000A0243"/>
    <w:p w14:paraId="15610403" w14:textId="45E3A74E" w:rsidR="00104B5D" w:rsidRDefault="00104B5D" w:rsidP="000A0243"/>
    <w:p w14:paraId="4996285D" w14:textId="20974723" w:rsidR="00104B5D" w:rsidRDefault="00104B5D" w:rsidP="000A0243"/>
    <w:p w14:paraId="6690CAE7" w14:textId="5BC4DACE" w:rsidR="00104B5D" w:rsidRDefault="00104B5D" w:rsidP="000A0243"/>
    <w:p w14:paraId="2A0AF757" w14:textId="01BF8AAB" w:rsidR="00104B5D" w:rsidRDefault="00104B5D" w:rsidP="000A0243"/>
    <w:p w14:paraId="2C376F3B" w14:textId="65B2EB3F" w:rsidR="00104B5D" w:rsidRDefault="00104B5D" w:rsidP="000A0243"/>
    <w:p w14:paraId="1BF7C54D" w14:textId="0B58E6A7" w:rsidR="00104B5D" w:rsidRDefault="00104B5D" w:rsidP="000A0243"/>
    <w:p w14:paraId="6C9559AD" w14:textId="389E26DA" w:rsidR="00104B5D" w:rsidRDefault="00104B5D" w:rsidP="000A0243"/>
    <w:p w14:paraId="26454D57" w14:textId="4BB4DBC5" w:rsidR="00104B5D" w:rsidRDefault="00104B5D" w:rsidP="000A0243"/>
    <w:p w14:paraId="745FF43F" w14:textId="202A135E" w:rsidR="00104B5D" w:rsidRDefault="00104B5D" w:rsidP="000A0243"/>
    <w:p w14:paraId="0935C801" w14:textId="6F469372" w:rsidR="00104B5D" w:rsidRDefault="00104B5D" w:rsidP="000A0243"/>
    <w:p w14:paraId="01936864" w14:textId="45AEF5AA" w:rsidR="00104B5D" w:rsidRPr="00894029" w:rsidRDefault="00894029" w:rsidP="000A0243">
      <w:pPr>
        <w:rPr>
          <w:b/>
          <w:bCs/>
        </w:rPr>
      </w:pPr>
      <w:r w:rsidRPr="00894029">
        <w:rPr>
          <w:b/>
          <w:bCs/>
        </w:rPr>
        <w:t>Table of Contents</w:t>
      </w:r>
    </w:p>
    <w:p w14:paraId="525B2FF8" w14:textId="0D36BA39" w:rsidR="00894029" w:rsidRDefault="00894029">
      <w:pPr>
        <w:pStyle w:val="TOC1"/>
        <w:tabs>
          <w:tab w:val="right" w:leader="dot" w:pos="9350"/>
        </w:tabs>
        <w:rPr>
          <w:noProof/>
          <w:kern w:val="0"/>
          <w:sz w:val="22"/>
          <w:szCs w:val="22"/>
          <w:lang w:eastAsia="en-US"/>
        </w:rPr>
      </w:pPr>
      <w:r>
        <w:fldChar w:fldCharType="begin"/>
      </w:r>
      <w:r>
        <w:instrText xml:space="preserve"> TOC \o "1-3" \u </w:instrText>
      </w:r>
      <w:r>
        <w:fldChar w:fldCharType="separate"/>
      </w:r>
      <w:r>
        <w:rPr>
          <w:noProof/>
        </w:rPr>
        <w:t>ABSTRACT</w:t>
      </w:r>
      <w:r>
        <w:rPr>
          <w:noProof/>
        </w:rPr>
        <w:tab/>
      </w:r>
      <w:r>
        <w:rPr>
          <w:noProof/>
        </w:rPr>
        <w:fldChar w:fldCharType="begin"/>
      </w:r>
      <w:r>
        <w:rPr>
          <w:noProof/>
        </w:rPr>
        <w:instrText xml:space="preserve"> PAGEREF _Toc23754821 \h </w:instrText>
      </w:r>
      <w:r>
        <w:rPr>
          <w:noProof/>
        </w:rPr>
      </w:r>
      <w:r>
        <w:rPr>
          <w:noProof/>
        </w:rPr>
        <w:fldChar w:fldCharType="separate"/>
      </w:r>
      <w:r>
        <w:rPr>
          <w:noProof/>
        </w:rPr>
        <w:t>2</w:t>
      </w:r>
      <w:r>
        <w:rPr>
          <w:noProof/>
        </w:rPr>
        <w:fldChar w:fldCharType="end"/>
      </w:r>
    </w:p>
    <w:p w14:paraId="0F4C0FF8" w14:textId="34D00F8E" w:rsidR="00894029" w:rsidRDefault="00894029">
      <w:pPr>
        <w:pStyle w:val="TOC1"/>
        <w:tabs>
          <w:tab w:val="right" w:leader="dot" w:pos="9350"/>
        </w:tabs>
        <w:rPr>
          <w:noProof/>
          <w:kern w:val="0"/>
          <w:sz w:val="22"/>
          <w:szCs w:val="22"/>
          <w:lang w:eastAsia="en-US"/>
        </w:rPr>
      </w:pPr>
      <w:r>
        <w:rPr>
          <w:noProof/>
        </w:rPr>
        <w:t>INTRODUCTION</w:t>
      </w:r>
      <w:r>
        <w:rPr>
          <w:noProof/>
        </w:rPr>
        <w:tab/>
      </w:r>
      <w:r>
        <w:rPr>
          <w:noProof/>
        </w:rPr>
        <w:fldChar w:fldCharType="begin"/>
      </w:r>
      <w:r>
        <w:rPr>
          <w:noProof/>
        </w:rPr>
        <w:instrText xml:space="preserve"> PAGEREF _Toc23754822 \h </w:instrText>
      </w:r>
      <w:r>
        <w:rPr>
          <w:noProof/>
        </w:rPr>
      </w:r>
      <w:r>
        <w:rPr>
          <w:noProof/>
        </w:rPr>
        <w:fldChar w:fldCharType="separate"/>
      </w:r>
      <w:r>
        <w:rPr>
          <w:noProof/>
        </w:rPr>
        <w:t>5</w:t>
      </w:r>
      <w:r>
        <w:rPr>
          <w:noProof/>
        </w:rPr>
        <w:fldChar w:fldCharType="end"/>
      </w:r>
    </w:p>
    <w:p w14:paraId="740D4C85" w14:textId="17570052" w:rsidR="00894029" w:rsidRDefault="00894029">
      <w:pPr>
        <w:pStyle w:val="TOC1"/>
        <w:tabs>
          <w:tab w:val="right" w:leader="dot" w:pos="9350"/>
        </w:tabs>
        <w:rPr>
          <w:noProof/>
          <w:kern w:val="0"/>
          <w:sz w:val="22"/>
          <w:szCs w:val="22"/>
          <w:lang w:eastAsia="en-US"/>
        </w:rPr>
      </w:pPr>
      <w:r w:rsidRPr="002105DD">
        <w:rPr>
          <w:noProof/>
        </w:rPr>
        <w:t>LITERATURE REVIEW</w:t>
      </w:r>
      <w:r>
        <w:rPr>
          <w:noProof/>
        </w:rPr>
        <w:tab/>
      </w:r>
      <w:r>
        <w:rPr>
          <w:noProof/>
        </w:rPr>
        <w:fldChar w:fldCharType="begin"/>
      </w:r>
      <w:r>
        <w:rPr>
          <w:noProof/>
        </w:rPr>
        <w:instrText xml:space="preserve"> PAGEREF _Toc23754823 \h </w:instrText>
      </w:r>
      <w:r>
        <w:rPr>
          <w:noProof/>
        </w:rPr>
      </w:r>
      <w:r>
        <w:rPr>
          <w:noProof/>
        </w:rPr>
        <w:fldChar w:fldCharType="separate"/>
      </w:r>
      <w:r>
        <w:rPr>
          <w:noProof/>
        </w:rPr>
        <w:t>7</w:t>
      </w:r>
      <w:r>
        <w:rPr>
          <w:noProof/>
        </w:rPr>
        <w:fldChar w:fldCharType="end"/>
      </w:r>
    </w:p>
    <w:p w14:paraId="3D3D89B2" w14:textId="3BDEB2AB" w:rsidR="00894029" w:rsidRDefault="00894029">
      <w:pPr>
        <w:pStyle w:val="TOC1"/>
        <w:tabs>
          <w:tab w:val="right" w:leader="dot" w:pos="9350"/>
        </w:tabs>
        <w:rPr>
          <w:noProof/>
          <w:kern w:val="0"/>
          <w:sz w:val="22"/>
          <w:szCs w:val="22"/>
          <w:lang w:eastAsia="en-US"/>
        </w:rPr>
      </w:pPr>
      <w:r>
        <w:rPr>
          <w:noProof/>
        </w:rPr>
        <w:t>PROBLEM STATEMENT</w:t>
      </w:r>
      <w:r>
        <w:rPr>
          <w:noProof/>
        </w:rPr>
        <w:tab/>
      </w:r>
      <w:r>
        <w:rPr>
          <w:noProof/>
        </w:rPr>
        <w:fldChar w:fldCharType="begin"/>
      </w:r>
      <w:r>
        <w:rPr>
          <w:noProof/>
        </w:rPr>
        <w:instrText xml:space="preserve"> PAGEREF _Toc23754824 \h </w:instrText>
      </w:r>
      <w:r>
        <w:rPr>
          <w:noProof/>
        </w:rPr>
      </w:r>
      <w:r>
        <w:rPr>
          <w:noProof/>
        </w:rPr>
        <w:fldChar w:fldCharType="separate"/>
      </w:r>
      <w:r>
        <w:rPr>
          <w:noProof/>
        </w:rPr>
        <w:t>12</w:t>
      </w:r>
      <w:r>
        <w:rPr>
          <w:noProof/>
        </w:rPr>
        <w:fldChar w:fldCharType="end"/>
      </w:r>
    </w:p>
    <w:p w14:paraId="7CD84368" w14:textId="53C0E5E1" w:rsidR="00894029" w:rsidRDefault="00894029">
      <w:pPr>
        <w:pStyle w:val="TOC1"/>
        <w:tabs>
          <w:tab w:val="right" w:leader="dot" w:pos="9350"/>
        </w:tabs>
        <w:rPr>
          <w:noProof/>
          <w:kern w:val="0"/>
          <w:sz w:val="22"/>
          <w:szCs w:val="22"/>
          <w:lang w:eastAsia="en-US"/>
        </w:rPr>
      </w:pPr>
      <w:r>
        <w:rPr>
          <w:noProof/>
        </w:rPr>
        <w:t>DATASET</w:t>
      </w:r>
      <w:r>
        <w:rPr>
          <w:noProof/>
        </w:rPr>
        <w:tab/>
      </w:r>
      <w:r>
        <w:rPr>
          <w:noProof/>
        </w:rPr>
        <w:fldChar w:fldCharType="begin"/>
      </w:r>
      <w:r>
        <w:rPr>
          <w:noProof/>
        </w:rPr>
        <w:instrText xml:space="preserve"> PAGEREF _Toc23754825 \h </w:instrText>
      </w:r>
      <w:r>
        <w:rPr>
          <w:noProof/>
        </w:rPr>
      </w:r>
      <w:r>
        <w:rPr>
          <w:noProof/>
        </w:rPr>
        <w:fldChar w:fldCharType="separate"/>
      </w:r>
      <w:r>
        <w:rPr>
          <w:noProof/>
        </w:rPr>
        <w:t>12</w:t>
      </w:r>
      <w:r>
        <w:rPr>
          <w:noProof/>
        </w:rPr>
        <w:fldChar w:fldCharType="end"/>
      </w:r>
    </w:p>
    <w:p w14:paraId="0F9EF381" w14:textId="77C3BC52" w:rsidR="00894029" w:rsidRDefault="00894029">
      <w:pPr>
        <w:pStyle w:val="TOC1"/>
        <w:tabs>
          <w:tab w:val="right" w:leader="dot" w:pos="9350"/>
        </w:tabs>
        <w:rPr>
          <w:noProof/>
          <w:kern w:val="0"/>
          <w:sz w:val="22"/>
          <w:szCs w:val="22"/>
          <w:lang w:eastAsia="en-US"/>
        </w:rPr>
      </w:pPr>
      <w:r>
        <w:rPr>
          <w:noProof/>
        </w:rPr>
        <w:t>METHODOLOGY</w:t>
      </w:r>
      <w:r>
        <w:rPr>
          <w:noProof/>
        </w:rPr>
        <w:tab/>
      </w:r>
      <w:r>
        <w:rPr>
          <w:noProof/>
        </w:rPr>
        <w:fldChar w:fldCharType="begin"/>
      </w:r>
      <w:r>
        <w:rPr>
          <w:noProof/>
        </w:rPr>
        <w:instrText xml:space="preserve"> PAGEREF _Toc23754826 \h </w:instrText>
      </w:r>
      <w:r>
        <w:rPr>
          <w:noProof/>
        </w:rPr>
      </w:r>
      <w:r>
        <w:rPr>
          <w:noProof/>
        </w:rPr>
        <w:fldChar w:fldCharType="separate"/>
      </w:r>
      <w:r>
        <w:rPr>
          <w:noProof/>
        </w:rPr>
        <w:t>13</w:t>
      </w:r>
      <w:r>
        <w:rPr>
          <w:noProof/>
        </w:rPr>
        <w:fldChar w:fldCharType="end"/>
      </w:r>
    </w:p>
    <w:p w14:paraId="5FF0661E" w14:textId="0EB33C84" w:rsidR="00894029" w:rsidRDefault="00894029">
      <w:pPr>
        <w:pStyle w:val="TOC1"/>
        <w:tabs>
          <w:tab w:val="right" w:leader="dot" w:pos="9350"/>
        </w:tabs>
        <w:rPr>
          <w:noProof/>
          <w:kern w:val="0"/>
          <w:sz w:val="22"/>
          <w:szCs w:val="22"/>
          <w:lang w:eastAsia="en-US"/>
        </w:rPr>
      </w:pPr>
      <w:r>
        <w:rPr>
          <w:noProof/>
        </w:rPr>
        <w:t>TECHNICAL APPROACH &amp; REPORTS</w:t>
      </w:r>
      <w:r>
        <w:rPr>
          <w:noProof/>
        </w:rPr>
        <w:tab/>
      </w:r>
      <w:r>
        <w:rPr>
          <w:noProof/>
        </w:rPr>
        <w:fldChar w:fldCharType="begin"/>
      </w:r>
      <w:r>
        <w:rPr>
          <w:noProof/>
        </w:rPr>
        <w:instrText xml:space="preserve"> PAGEREF _Toc23754827 \h </w:instrText>
      </w:r>
      <w:r>
        <w:rPr>
          <w:noProof/>
        </w:rPr>
      </w:r>
      <w:r>
        <w:rPr>
          <w:noProof/>
        </w:rPr>
        <w:fldChar w:fldCharType="separate"/>
      </w:r>
      <w:r>
        <w:rPr>
          <w:noProof/>
        </w:rPr>
        <w:t>16</w:t>
      </w:r>
      <w:r>
        <w:rPr>
          <w:noProof/>
        </w:rPr>
        <w:fldChar w:fldCharType="end"/>
      </w:r>
    </w:p>
    <w:p w14:paraId="248A66F7" w14:textId="4C59ED35" w:rsidR="00894029" w:rsidRDefault="00894029">
      <w:pPr>
        <w:pStyle w:val="TOC2"/>
        <w:tabs>
          <w:tab w:val="right" w:leader="dot" w:pos="9350"/>
        </w:tabs>
        <w:rPr>
          <w:noProof/>
          <w:kern w:val="0"/>
          <w:sz w:val="22"/>
          <w:szCs w:val="22"/>
          <w:lang w:eastAsia="en-US"/>
        </w:rPr>
      </w:pPr>
      <w:r>
        <w:rPr>
          <w:noProof/>
        </w:rPr>
        <w:t>Data Preprocessing</w:t>
      </w:r>
      <w:r>
        <w:rPr>
          <w:noProof/>
        </w:rPr>
        <w:tab/>
      </w:r>
      <w:r>
        <w:rPr>
          <w:noProof/>
        </w:rPr>
        <w:fldChar w:fldCharType="begin"/>
      </w:r>
      <w:r>
        <w:rPr>
          <w:noProof/>
        </w:rPr>
        <w:instrText xml:space="preserve"> PAGEREF _Toc23754828 \h </w:instrText>
      </w:r>
      <w:r>
        <w:rPr>
          <w:noProof/>
        </w:rPr>
      </w:r>
      <w:r>
        <w:rPr>
          <w:noProof/>
        </w:rPr>
        <w:fldChar w:fldCharType="separate"/>
      </w:r>
      <w:r>
        <w:rPr>
          <w:noProof/>
        </w:rPr>
        <w:t>16</w:t>
      </w:r>
      <w:r>
        <w:rPr>
          <w:noProof/>
        </w:rPr>
        <w:fldChar w:fldCharType="end"/>
      </w:r>
    </w:p>
    <w:p w14:paraId="6C9CD1F1" w14:textId="33566F83" w:rsidR="00894029" w:rsidRDefault="00894029">
      <w:pPr>
        <w:pStyle w:val="TOC2"/>
        <w:tabs>
          <w:tab w:val="right" w:leader="dot" w:pos="9350"/>
        </w:tabs>
        <w:rPr>
          <w:noProof/>
          <w:kern w:val="0"/>
          <w:sz w:val="22"/>
          <w:szCs w:val="22"/>
          <w:lang w:eastAsia="en-US"/>
        </w:rPr>
      </w:pPr>
      <w:r>
        <w:rPr>
          <w:noProof/>
        </w:rPr>
        <w:t>Feature extraction</w:t>
      </w:r>
      <w:r>
        <w:rPr>
          <w:noProof/>
        </w:rPr>
        <w:tab/>
      </w:r>
      <w:r>
        <w:rPr>
          <w:noProof/>
        </w:rPr>
        <w:fldChar w:fldCharType="begin"/>
      </w:r>
      <w:r>
        <w:rPr>
          <w:noProof/>
        </w:rPr>
        <w:instrText xml:space="preserve"> PAGEREF _Toc23754829 \h </w:instrText>
      </w:r>
      <w:r>
        <w:rPr>
          <w:noProof/>
        </w:rPr>
      </w:r>
      <w:r>
        <w:rPr>
          <w:noProof/>
        </w:rPr>
        <w:fldChar w:fldCharType="separate"/>
      </w:r>
      <w:r>
        <w:rPr>
          <w:noProof/>
        </w:rPr>
        <w:t>18</w:t>
      </w:r>
      <w:r>
        <w:rPr>
          <w:noProof/>
        </w:rPr>
        <w:fldChar w:fldCharType="end"/>
      </w:r>
    </w:p>
    <w:p w14:paraId="572EFDF0" w14:textId="003DE530" w:rsidR="00894029" w:rsidRDefault="00894029">
      <w:pPr>
        <w:pStyle w:val="TOC2"/>
        <w:tabs>
          <w:tab w:val="right" w:leader="dot" w:pos="9350"/>
        </w:tabs>
        <w:rPr>
          <w:noProof/>
          <w:kern w:val="0"/>
          <w:sz w:val="22"/>
          <w:szCs w:val="22"/>
          <w:lang w:eastAsia="en-US"/>
        </w:rPr>
      </w:pPr>
      <w:r>
        <w:rPr>
          <w:noProof/>
        </w:rPr>
        <w:t>WordCloud</w:t>
      </w:r>
      <w:r>
        <w:rPr>
          <w:noProof/>
        </w:rPr>
        <w:tab/>
      </w:r>
      <w:r>
        <w:rPr>
          <w:noProof/>
        </w:rPr>
        <w:fldChar w:fldCharType="begin"/>
      </w:r>
      <w:r>
        <w:rPr>
          <w:noProof/>
        </w:rPr>
        <w:instrText xml:space="preserve"> PAGEREF _Toc23754830 \h </w:instrText>
      </w:r>
      <w:r>
        <w:rPr>
          <w:noProof/>
        </w:rPr>
      </w:r>
      <w:r>
        <w:rPr>
          <w:noProof/>
        </w:rPr>
        <w:fldChar w:fldCharType="separate"/>
      </w:r>
      <w:r>
        <w:rPr>
          <w:noProof/>
        </w:rPr>
        <w:t>18</w:t>
      </w:r>
      <w:r>
        <w:rPr>
          <w:noProof/>
        </w:rPr>
        <w:fldChar w:fldCharType="end"/>
      </w:r>
    </w:p>
    <w:p w14:paraId="40D0D5E6" w14:textId="1537F29F" w:rsidR="00894029" w:rsidRDefault="00894029">
      <w:pPr>
        <w:pStyle w:val="TOC2"/>
        <w:tabs>
          <w:tab w:val="right" w:leader="dot" w:pos="9350"/>
        </w:tabs>
        <w:rPr>
          <w:noProof/>
          <w:kern w:val="0"/>
          <w:sz w:val="22"/>
          <w:szCs w:val="22"/>
          <w:lang w:eastAsia="en-US"/>
        </w:rPr>
      </w:pPr>
      <w:r>
        <w:rPr>
          <w:noProof/>
        </w:rPr>
        <w:t>Topic Modelling</w:t>
      </w:r>
      <w:r>
        <w:rPr>
          <w:noProof/>
        </w:rPr>
        <w:tab/>
      </w:r>
      <w:r>
        <w:rPr>
          <w:noProof/>
        </w:rPr>
        <w:fldChar w:fldCharType="begin"/>
      </w:r>
      <w:r>
        <w:rPr>
          <w:noProof/>
        </w:rPr>
        <w:instrText xml:space="preserve"> PAGEREF _Toc23754831 \h </w:instrText>
      </w:r>
      <w:r>
        <w:rPr>
          <w:noProof/>
        </w:rPr>
      </w:r>
      <w:r>
        <w:rPr>
          <w:noProof/>
        </w:rPr>
        <w:fldChar w:fldCharType="separate"/>
      </w:r>
      <w:r>
        <w:rPr>
          <w:noProof/>
        </w:rPr>
        <w:t>19</w:t>
      </w:r>
      <w:r>
        <w:rPr>
          <w:noProof/>
        </w:rPr>
        <w:fldChar w:fldCharType="end"/>
      </w:r>
    </w:p>
    <w:p w14:paraId="26AAC01C" w14:textId="439623EF" w:rsidR="00894029" w:rsidRDefault="00894029">
      <w:pPr>
        <w:pStyle w:val="TOC2"/>
        <w:tabs>
          <w:tab w:val="right" w:leader="dot" w:pos="9350"/>
        </w:tabs>
        <w:rPr>
          <w:noProof/>
          <w:kern w:val="0"/>
          <w:sz w:val="22"/>
          <w:szCs w:val="22"/>
          <w:lang w:eastAsia="en-US"/>
        </w:rPr>
      </w:pPr>
      <w:r>
        <w:rPr>
          <w:noProof/>
        </w:rPr>
        <w:t>Model Building</w:t>
      </w:r>
      <w:r>
        <w:rPr>
          <w:noProof/>
        </w:rPr>
        <w:tab/>
      </w:r>
      <w:r>
        <w:rPr>
          <w:noProof/>
        </w:rPr>
        <w:fldChar w:fldCharType="begin"/>
      </w:r>
      <w:r>
        <w:rPr>
          <w:noProof/>
        </w:rPr>
        <w:instrText xml:space="preserve"> PAGEREF _Toc23754832 \h </w:instrText>
      </w:r>
      <w:r>
        <w:rPr>
          <w:noProof/>
        </w:rPr>
      </w:r>
      <w:r>
        <w:rPr>
          <w:noProof/>
        </w:rPr>
        <w:fldChar w:fldCharType="separate"/>
      </w:r>
      <w:r>
        <w:rPr>
          <w:noProof/>
        </w:rPr>
        <w:t>20</w:t>
      </w:r>
      <w:r>
        <w:rPr>
          <w:noProof/>
        </w:rPr>
        <w:fldChar w:fldCharType="end"/>
      </w:r>
    </w:p>
    <w:p w14:paraId="7F98A6B1" w14:textId="29F6B423" w:rsidR="00894029" w:rsidRDefault="00894029">
      <w:pPr>
        <w:pStyle w:val="TOC3"/>
        <w:tabs>
          <w:tab w:val="right" w:leader="dot" w:pos="9350"/>
        </w:tabs>
        <w:rPr>
          <w:noProof/>
          <w:kern w:val="0"/>
          <w:sz w:val="22"/>
          <w:szCs w:val="22"/>
          <w:lang w:eastAsia="en-US"/>
        </w:rPr>
      </w:pPr>
      <w:r>
        <w:rPr>
          <w:noProof/>
        </w:rPr>
        <w:t>Naïve Bayes</w:t>
      </w:r>
      <w:r>
        <w:rPr>
          <w:noProof/>
        </w:rPr>
        <w:tab/>
      </w:r>
      <w:r>
        <w:rPr>
          <w:noProof/>
        </w:rPr>
        <w:fldChar w:fldCharType="begin"/>
      </w:r>
      <w:r>
        <w:rPr>
          <w:noProof/>
        </w:rPr>
        <w:instrText xml:space="preserve"> PAGEREF _Toc23754833 \h </w:instrText>
      </w:r>
      <w:r>
        <w:rPr>
          <w:noProof/>
        </w:rPr>
      </w:r>
      <w:r>
        <w:rPr>
          <w:noProof/>
        </w:rPr>
        <w:fldChar w:fldCharType="separate"/>
      </w:r>
      <w:r>
        <w:rPr>
          <w:noProof/>
        </w:rPr>
        <w:t>21</w:t>
      </w:r>
      <w:r>
        <w:rPr>
          <w:noProof/>
        </w:rPr>
        <w:fldChar w:fldCharType="end"/>
      </w:r>
    </w:p>
    <w:p w14:paraId="1E3FE12B" w14:textId="58A97A29" w:rsidR="00894029" w:rsidRDefault="00894029">
      <w:pPr>
        <w:pStyle w:val="TOC3"/>
        <w:tabs>
          <w:tab w:val="right" w:leader="dot" w:pos="9350"/>
        </w:tabs>
        <w:rPr>
          <w:noProof/>
          <w:kern w:val="0"/>
          <w:sz w:val="22"/>
          <w:szCs w:val="22"/>
          <w:lang w:eastAsia="en-US"/>
        </w:rPr>
      </w:pPr>
      <w:r>
        <w:rPr>
          <w:noProof/>
        </w:rPr>
        <w:t>Linear Classifier</w:t>
      </w:r>
      <w:r>
        <w:rPr>
          <w:noProof/>
        </w:rPr>
        <w:tab/>
      </w:r>
      <w:r>
        <w:rPr>
          <w:noProof/>
        </w:rPr>
        <w:fldChar w:fldCharType="begin"/>
      </w:r>
      <w:r>
        <w:rPr>
          <w:noProof/>
        </w:rPr>
        <w:instrText xml:space="preserve"> PAGEREF _Toc23754834 \h </w:instrText>
      </w:r>
      <w:r>
        <w:rPr>
          <w:noProof/>
        </w:rPr>
      </w:r>
      <w:r>
        <w:rPr>
          <w:noProof/>
        </w:rPr>
        <w:fldChar w:fldCharType="separate"/>
      </w:r>
      <w:r>
        <w:rPr>
          <w:noProof/>
        </w:rPr>
        <w:t>21</w:t>
      </w:r>
      <w:r>
        <w:rPr>
          <w:noProof/>
        </w:rPr>
        <w:fldChar w:fldCharType="end"/>
      </w:r>
    </w:p>
    <w:p w14:paraId="13ADF4AF" w14:textId="64C31BD6" w:rsidR="00894029" w:rsidRDefault="00894029">
      <w:pPr>
        <w:pStyle w:val="TOC3"/>
        <w:tabs>
          <w:tab w:val="right" w:leader="dot" w:pos="9350"/>
        </w:tabs>
        <w:rPr>
          <w:noProof/>
          <w:kern w:val="0"/>
          <w:sz w:val="22"/>
          <w:szCs w:val="22"/>
          <w:lang w:eastAsia="en-US"/>
        </w:rPr>
      </w:pPr>
      <w:r>
        <w:rPr>
          <w:noProof/>
        </w:rPr>
        <w:t>Support Vector Machine</w:t>
      </w:r>
      <w:r>
        <w:rPr>
          <w:noProof/>
        </w:rPr>
        <w:tab/>
      </w:r>
      <w:r>
        <w:rPr>
          <w:noProof/>
        </w:rPr>
        <w:fldChar w:fldCharType="begin"/>
      </w:r>
      <w:r>
        <w:rPr>
          <w:noProof/>
        </w:rPr>
        <w:instrText xml:space="preserve"> PAGEREF _Toc23754835 \h </w:instrText>
      </w:r>
      <w:r>
        <w:rPr>
          <w:noProof/>
        </w:rPr>
      </w:r>
      <w:r>
        <w:rPr>
          <w:noProof/>
        </w:rPr>
        <w:fldChar w:fldCharType="separate"/>
      </w:r>
      <w:r>
        <w:rPr>
          <w:noProof/>
        </w:rPr>
        <w:t>22</w:t>
      </w:r>
      <w:r>
        <w:rPr>
          <w:noProof/>
        </w:rPr>
        <w:fldChar w:fldCharType="end"/>
      </w:r>
    </w:p>
    <w:p w14:paraId="13908AAF" w14:textId="17213C8B" w:rsidR="00894029" w:rsidRDefault="00894029">
      <w:pPr>
        <w:pStyle w:val="TOC3"/>
        <w:tabs>
          <w:tab w:val="right" w:leader="dot" w:pos="9350"/>
        </w:tabs>
        <w:rPr>
          <w:noProof/>
          <w:kern w:val="0"/>
          <w:sz w:val="22"/>
          <w:szCs w:val="22"/>
          <w:lang w:eastAsia="en-US"/>
        </w:rPr>
      </w:pPr>
      <w:r>
        <w:rPr>
          <w:noProof/>
        </w:rPr>
        <w:t>Random Forest (Bagging)</w:t>
      </w:r>
      <w:r>
        <w:rPr>
          <w:noProof/>
        </w:rPr>
        <w:tab/>
      </w:r>
      <w:r>
        <w:rPr>
          <w:noProof/>
        </w:rPr>
        <w:fldChar w:fldCharType="begin"/>
      </w:r>
      <w:r>
        <w:rPr>
          <w:noProof/>
        </w:rPr>
        <w:instrText xml:space="preserve"> PAGEREF _Toc23754836 \h </w:instrText>
      </w:r>
      <w:r>
        <w:rPr>
          <w:noProof/>
        </w:rPr>
      </w:r>
      <w:r>
        <w:rPr>
          <w:noProof/>
        </w:rPr>
        <w:fldChar w:fldCharType="separate"/>
      </w:r>
      <w:r>
        <w:rPr>
          <w:noProof/>
        </w:rPr>
        <w:t>22</w:t>
      </w:r>
      <w:r>
        <w:rPr>
          <w:noProof/>
        </w:rPr>
        <w:fldChar w:fldCharType="end"/>
      </w:r>
    </w:p>
    <w:p w14:paraId="2B251C64" w14:textId="678B59D6" w:rsidR="00894029" w:rsidRDefault="00894029">
      <w:pPr>
        <w:pStyle w:val="TOC3"/>
        <w:tabs>
          <w:tab w:val="right" w:leader="dot" w:pos="9350"/>
        </w:tabs>
        <w:rPr>
          <w:noProof/>
          <w:kern w:val="0"/>
          <w:sz w:val="22"/>
          <w:szCs w:val="22"/>
          <w:lang w:eastAsia="en-US"/>
        </w:rPr>
      </w:pPr>
      <w:r>
        <w:rPr>
          <w:noProof/>
        </w:rPr>
        <w:t>Extreme Gradient Boosting</w:t>
      </w:r>
      <w:r>
        <w:rPr>
          <w:noProof/>
        </w:rPr>
        <w:tab/>
      </w:r>
      <w:r>
        <w:rPr>
          <w:noProof/>
        </w:rPr>
        <w:fldChar w:fldCharType="begin"/>
      </w:r>
      <w:r>
        <w:rPr>
          <w:noProof/>
        </w:rPr>
        <w:instrText xml:space="preserve"> PAGEREF _Toc23754837 \h </w:instrText>
      </w:r>
      <w:r>
        <w:rPr>
          <w:noProof/>
        </w:rPr>
      </w:r>
      <w:r>
        <w:rPr>
          <w:noProof/>
        </w:rPr>
        <w:fldChar w:fldCharType="separate"/>
      </w:r>
      <w:r>
        <w:rPr>
          <w:noProof/>
        </w:rPr>
        <w:t>22</w:t>
      </w:r>
      <w:r>
        <w:rPr>
          <w:noProof/>
        </w:rPr>
        <w:fldChar w:fldCharType="end"/>
      </w:r>
    </w:p>
    <w:p w14:paraId="49BEE060" w14:textId="504C0C0D" w:rsidR="00894029" w:rsidRDefault="00894029">
      <w:pPr>
        <w:pStyle w:val="TOC3"/>
        <w:tabs>
          <w:tab w:val="right" w:leader="dot" w:pos="9350"/>
        </w:tabs>
        <w:rPr>
          <w:noProof/>
          <w:kern w:val="0"/>
          <w:sz w:val="22"/>
          <w:szCs w:val="22"/>
          <w:lang w:eastAsia="en-US"/>
        </w:rPr>
      </w:pPr>
      <w:r>
        <w:rPr>
          <w:noProof/>
        </w:rPr>
        <w:t>Text Classifier</w:t>
      </w:r>
      <w:r>
        <w:rPr>
          <w:noProof/>
        </w:rPr>
        <w:tab/>
      </w:r>
      <w:r>
        <w:rPr>
          <w:noProof/>
        </w:rPr>
        <w:fldChar w:fldCharType="begin"/>
      </w:r>
      <w:r>
        <w:rPr>
          <w:noProof/>
        </w:rPr>
        <w:instrText xml:space="preserve"> PAGEREF _Toc23754838 \h </w:instrText>
      </w:r>
      <w:r>
        <w:rPr>
          <w:noProof/>
        </w:rPr>
      </w:r>
      <w:r>
        <w:rPr>
          <w:noProof/>
        </w:rPr>
        <w:fldChar w:fldCharType="separate"/>
      </w:r>
      <w:r>
        <w:rPr>
          <w:noProof/>
        </w:rPr>
        <w:t>23</w:t>
      </w:r>
      <w:r>
        <w:rPr>
          <w:noProof/>
        </w:rPr>
        <w:fldChar w:fldCharType="end"/>
      </w:r>
    </w:p>
    <w:p w14:paraId="3AB2979F" w14:textId="221566C2" w:rsidR="00894029" w:rsidRDefault="00894029">
      <w:pPr>
        <w:pStyle w:val="TOC2"/>
        <w:tabs>
          <w:tab w:val="right" w:leader="dot" w:pos="9350"/>
        </w:tabs>
        <w:rPr>
          <w:noProof/>
          <w:kern w:val="0"/>
          <w:sz w:val="22"/>
          <w:szCs w:val="22"/>
          <w:lang w:eastAsia="en-US"/>
        </w:rPr>
      </w:pPr>
      <w:r>
        <w:rPr>
          <w:noProof/>
        </w:rPr>
        <w:t>Sentiment Analysis</w:t>
      </w:r>
      <w:r>
        <w:rPr>
          <w:noProof/>
        </w:rPr>
        <w:tab/>
      </w:r>
      <w:r>
        <w:rPr>
          <w:noProof/>
        </w:rPr>
        <w:fldChar w:fldCharType="begin"/>
      </w:r>
      <w:r>
        <w:rPr>
          <w:noProof/>
        </w:rPr>
        <w:instrText xml:space="preserve"> PAGEREF _Toc23754839 \h </w:instrText>
      </w:r>
      <w:r>
        <w:rPr>
          <w:noProof/>
        </w:rPr>
      </w:r>
      <w:r>
        <w:rPr>
          <w:noProof/>
        </w:rPr>
        <w:fldChar w:fldCharType="separate"/>
      </w:r>
      <w:r>
        <w:rPr>
          <w:noProof/>
        </w:rPr>
        <w:t>24</w:t>
      </w:r>
      <w:r>
        <w:rPr>
          <w:noProof/>
        </w:rPr>
        <w:fldChar w:fldCharType="end"/>
      </w:r>
    </w:p>
    <w:p w14:paraId="706F72F2" w14:textId="3405AA7C" w:rsidR="00894029" w:rsidRDefault="00894029">
      <w:pPr>
        <w:pStyle w:val="TOC1"/>
        <w:tabs>
          <w:tab w:val="right" w:leader="dot" w:pos="9350"/>
        </w:tabs>
        <w:rPr>
          <w:noProof/>
          <w:kern w:val="0"/>
          <w:sz w:val="22"/>
          <w:szCs w:val="22"/>
          <w:lang w:eastAsia="en-US"/>
        </w:rPr>
      </w:pPr>
      <w:r>
        <w:rPr>
          <w:noProof/>
        </w:rPr>
        <w:t>TWITTER ANALYTICS TOOL</w:t>
      </w:r>
      <w:r>
        <w:rPr>
          <w:noProof/>
        </w:rPr>
        <w:tab/>
      </w:r>
      <w:r>
        <w:rPr>
          <w:noProof/>
        </w:rPr>
        <w:fldChar w:fldCharType="begin"/>
      </w:r>
      <w:r>
        <w:rPr>
          <w:noProof/>
        </w:rPr>
        <w:instrText xml:space="preserve"> PAGEREF _Toc23754840 \h </w:instrText>
      </w:r>
      <w:r>
        <w:rPr>
          <w:noProof/>
        </w:rPr>
      </w:r>
      <w:r>
        <w:rPr>
          <w:noProof/>
        </w:rPr>
        <w:fldChar w:fldCharType="separate"/>
      </w:r>
      <w:r>
        <w:rPr>
          <w:noProof/>
        </w:rPr>
        <w:t>29</w:t>
      </w:r>
      <w:r>
        <w:rPr>
          <w:noProof/>
        </w:rPr>
        <w:fldChar w:fldCharType="end"/>
      </w:r>
    </w:p>
    <w:p w14:paraId="7E9992FD" w14:textId="0A331421" w:rsidR="00894029" w:rsidRDefault="00894029">
      <w:pPr>
        <w:pStyle w:val="TOC1"/>
        <w:tabs>
          <w:tab w:val="right" w:leader="dot" w:pos="9350"/>
        </w:tabs>
        <w:rPr>
          <w:noProof/>
          <w:kern w:val="0"/>
          <w:sz w:val="22"/>
          <w:szCs w:val="22"/>
          <w:lang w:eastAsia="en-US"/>
        </w:rPr>
      </w:pPr>
      <w:r>
        <w:rPr>
          <w:noProof/>
        </w:rPr>
        <w:t>CONCLUSION</w:t>
      </w:r>
      <w:r>
        <w:rPr>
          <w:noProof/>
        </w:rPr>
        <w:tab/>
      </w:r>
      <w:r>
        <w:rPr>
          <w:noProof/>
        </w:rPr>
        <w:fldChar w:fldCharType="begin"/>
      </w:r>
      <w:r>
        <w:rPr>
          <w:noProof/>
        </w:rPr>
        <w:instrText xml:space="preserve"> PAGEREF _Toc23754841 \h </w:instrText>
      </w:r>
      <w:r>
        <w:rPr>
          <w:noProof/>
        </w:rPr>
      </w:r>
      <w:r>
        <w:rPr>
          <w:noProof/>
        </w:rPr>
        <w:fldChar w:fldCharType="separate"/>
      </w:r>
      <w:r>
        <w:rPr>
          <w:noProof/>
        </w:rPr>
        <w:t>30</w:t>
      </w:r>
      <w:r>
        <w:rPr>
          <w:noProof/>
        </w:rPr>
        <w:fldChar w:fldCharType="end"/>
      </w:r>
    </w:p>
    <w:p w14:paraId="64A8F576" w14:textId="30102151" w:rsidR="00894029" w:rsidRDefault="00894029">
      <w:pPr>
        <w:pStyle w:val="TOC1"/>
        <w:tabs>
          <w:tab w:val="right" w:leader="dot" w:pos="9350"/>
        </w:tabs>
        <w:rPr>
          <w:noProof/>
          <w:kern w:val="0"/>
          <w:sz w:val="22"/>
          <w:szCs w:val="22"/>
          <w:lang w:eastAsia="en-US"/>
        </w:rPr>
      </w:pPr>
      <w:r>
        <w:rPr>
          <w:noProof/>
        </w:rPr>
        <w:t>REFERENCES</w:t>
      </w:r>
      <w:r>
        <w:rPr>
          <w:noProof/>
        </w:rPr>
        <w:tab/>
      </w:r>
      <w:r>
        <w:rPr>
          <w:noProof/>
        </w:rPr>
        <w:fldChar w:fldCharType="begin"/>
      </w:r>
      <w:r>
        <w:rPr>
          <w:noProof/>
        </w:rPr>
        <w:instrText xml:space="preserve"> PAGEREF _Toc23754842 \h </w:instrText>
      </w:r>
      <w:r>
        <w:rPr>
          <w:noProof/>
        </w:rPr>
      </w:r>
      <w:r>
        <w:rPr>
          <w:noProof/>
        </w:rPr>
        <w:fldChar w:fldCharType="separate"/>
      </w:r>
      <w:r>
        <w:rPr>
          <w:noProof/>
        </w:rPr>
        <w:t>31</w:t>
      </w:r>
      <w:r>
        <w:rPr>
          <w:noProof/>
        </w:rPr>
        <w:fldChar w:fldCharType="end"/>
      </w:r>
    </w:p>
    <w:p w14:paraId="37433C52" w14:textId="40DD8BF4" w:rsidR="00104B5D" w:rsidRDefault="00894029" w:rsidP="000A0243">
      <w:r>
        <w:fldChar w:fldCharType="end"/>
      </w:r>
    </w:p>
    <w:p w14:paraId="7E10B0DC" w14:textId="615DF66F" w:rsidR="000A0243" w:rsidRDefault="000A0243" w:rsidP="000A0243"/>
    <w:p w14:paraId="6CC3ECBE" w14:textId="335E2EDC" w:rsidR="000A0243" w:rsidRDefault="000A0243" w:rsidP="000A0243"/>
    <w:p w14:paraId="3F386EE3" w14:textId="7302C072" w:rsidR="000A0243" w:rsidRDefault="000A0243" w:rsidP="000A0243"/>
    <w:p w14:paraId="4B9DC847" w14:textId="7F193729" w:rsidR="000A0243" w:rsidRDefault="000A0243" w:rsidP="000A0243"/>
    <w:p w14:paraId="05662B44" w14:textId="3B967D7C" w:rsidR="000A0243" w:rsidRDefault="000A0243" w:rsidP="000A0243"/>
    <w:p w14:paraId="1758D737" w14:textId="4645124D" w:rsidR="000A0243" w:rsidRDefault="000A0243" w:rsidP="000A0243"/>
    <w:p w14:paraId="62DBEC16" w14:textId="29FCF936" w:rsidR="000A0243" w:rsidRDefault="000A0243" w:rsidP="000A0243"/>
    <w:p w14:paraId="68F151B3" w14:textId="0CD82C01" w:rsidR="000A0243" w:rsidRDefault="000A0243" w:rsidP="000A0243"/>
    <w:p w14:paraId="5C1CCC06" w14:textId="57CBDBB8" w:rsidR="000A0243" w:rsidRDefault="000A0243" w:rsidP="000A0243"/>
    <w:p w14:paraId="42B8FE01" w14:textId="4DF5563D" w:rsidR="000A0243" w:rsidRDefault="000A0243" w:rsidP="000A0243"/>
    <w:p w14:paraId="57FA2EE3" w14:textId="33E5944E" w:rsidR="000A0243" w:rsidRDefault="000A0243" w:rsidP="000A0243"/>
    <w:p w14:paraId="09774603" w14:textId="3FC5941E" w:rsidR="000A0243" w:rsidRDefault="000A0243" w:rsidP="000A0243"/>
    <w:p w14:paraId="19D01120" w14:textId="5CFA5513" w:rsidR="000A0243" w:rsidRDefault="000A0243" w:rsidP="000A0243"/>
    <w:p w14:paraId="0A9EA979" w14:textId="77777777" w:rsidR="00104B5D" w:rsidRDefault="00104B5D" w:rsidP="000A0243"/>
    <w:p w14:paraId="1CD38938" w14:textId="7A43E3DC" w:rsidR="000A0243" w:rsidRDefault="000A0243" w:rsidP="000A0243"/>
    <w:p w14:paraId="198969CF" w14:textId="47ACD97B" w:rsidR="000A0243" w:rsidRDefault="000A0243" w:rsidP="000A0243"/>
    <w:p w14:paraId="4D200EC3" w14:textId="77777777" w:rsidR="000A0243" w:rsidRPr="000A0243" w:rsidRDefault="000A0243" w:rsidP="000A0243"/>
    <w:p w14:paraId="4BAEA6EB" w14:textId="1EFC6AB7" w:rsidR="00E81978" w:rsidRPr="00D62BDC" w:rsidRDefault="00A074CD" w:rsidP="00B937F3">
      <w:pPr>
        <w:pStyle w:val="Heading1"/>
        <w:ind w:firstLine="720"/>
        <w:rPr>
          <w:rFonts w:asciiTheme="minorHAnsi" w:eastAsiaTheme="minorEastAsia" w:hAnsiTheme="minorHAnsi" w:cstheme="minorBidi"/>
          <w:b w:val="0"/>
          <w:bCs w:val="0"/>
        </w:rPr>
      </w:pPr>
      <w:bookmarkStart w:id="2" w:name="_Toc23754623"/>
      <w:bookmarkStart w:id="3" w:name="_Toc23754822"/>
      <w:r>
        <w:t>INTRODUCTION</w:t>
      </w:r>
      <w:bookmarkEnd w:id="2"/>
      <w:bookmarkEnd w:id="3"/>
    </w:p>
    <w:p w14:paraId="37FAA927" w14:textId="5298DFDC" w:rsidR="007E04F5" w:rsidRPr="007E04F5" w:rsidRDefault="00086E87" w:rsidP="007E04F5">
      <w:r>
        <w:t>Twitter is a buzzword</w:t>
      </w:r>
      <w:r w:rsidR="00183858">
        <w:t xml:space="preserve"> that </w:t>
      </w:r>
      <w:r>
        <w:t xml:space="preserve">we hear </w:t>
      </w:r>
      <w:r w:rsidR="0071183D">
        <w:t xml:space="preserve">a lot </w:t>
      </w:r>
      <w:r>
        <w:t>in the social networking media</w:t>
      </w:r>
      <w:r w:rsidR="0071183D">
        <w:t xml:space="preserve"> nowadays.</w:t>
      </w:r>
      <w:r w:rsidR="00E36D86" w:rsidRPr="00D62BDC">
        <w:t xml:space="preserve"> </w:t>
      </w:r>
      <w:r w:rsidR="00E36D86">
        <w:rPr>
          <w:rFonts w:ascii="Arial" w:eastAsia="Times New Roman" w:hAnsi="Arial" w:cs="Arial"/>
          <w:color w:val="222222"/>
          <w:sz w:val="25"/>
          <w:szCs w:val="25"/>
        </w:rPr>
        <w:t>s</w:t>
      </w:r>
      <w:r w:rsidR="00E36D86" w:rsidRPr="0022147B">
        <w:t xml:space="preserve">ocial media </w:t>
      </w:r>
      <w:r w:rsidR="00404DD5">
        <w:t xml:space="preserve">allows people to share the information efficiently and </w:t>
      </w:r>
      <w:r w:rsidR="007572EA">
        <w:t>expeditiously</w:t>
      </w:r>
      <w:r w:rsidR="00404DD5">
        <w:t xml:space="preserve"> in real</w:t>
      </w:r>
      <w:r w:rsidR="00704E4A">
        <w:t>-</w:t>
      </w:r>
      <w:r w:rsidR="005751E9">
        <w:t xml:space="preserve">time </w:t>
      </w:r>
      <w:r w:rsidR="00150824">
        <w:t>on the websites or applications designed for this purpose</w:t>
      </w:r>
      <w:r w:rsidR="00E36D86" w:rsidRPr="0022147B">
        <w:t>. Many peopl</w:t>
      </w:r>
      <w:r w:rsidR="00D62BDC">
        <w:t xml:space="preserve">e </w:t>
      </w:r>
      <w:r w:rsidR="00F4745C">
        <w:t>intellectualize</w:t>
      </w:r>
      <w:r w:rsidR="00D62BDC">
        <w:t xml:space="preserve"> </w:t>
      </w:r>
      <w:r w:rsidR="00E36D86" w:rsidRPr="0022147B">
        <w:t xml:space="preserve">social media as apps on their </w:t>
      </w:r>
      <w:r w:rsidR="004201ED">
        <w:t>mobile devices</w:t>
      </w:r>
      <w:r w:rsidR="008A6668">
        <w:t xml:space="preserve"> </w:t>
      </w:r>
      <w:r w:rsidR="004201ED">
        <w:t>(</w:t>
      </w:r>
      <w:r w:rsidR="00D1136E">
        <w:rPr>
          <w:rFonts w:ascii="Arial" w:hAnsi="Arial" w:cs="Arial"/>
          <w:color w:val="222222"/>
          <w:sz w:val="21"/>
          <w:szCs w:val="21"/>
          <w:shd w:val="clear" w:color="auto" w:fill="FFFFFF"/>
        </w:rPr>
        <w:t>e</w:t>
      </w:r>
      <w:r w:rsidR="00D1136E" w:rsidRPr="00D1136E">
        <w:t xml:space="preserve">.g., </w:t>
      </w:r>
      <w:hyperlink r:id="rId9" w:tooltip="Smartphone" w:history="1">
        <w:r w:rsidR="00D1136E" w:rsidRPr="00D1136E">
          <w:t>smartphones</w:t>
        </w:r>
      </w:hyperlink>
      <w:r w:rsidR="00D1136E" w:rsidRPr="00D1136E">
        <w:t xml:space="preserve"> and </w:t>
      </w:r>
      <w:hyperlink r:id="rId10" w:tooltip="Tablet computer" w:history="1">
        <w:r w:rsidR="00D1136E" w:rsidRPr="00D1136E">
          <w:t>tablets</w:t>
        </w:r>
      </w:hyperlink>
      <w:r w:rsidR="00D1136E">
        <w:t>)</w:t>
      </w:r>
      <w:r w:rsidR="00E36D86" w:rsidRPr="0022147B">
        <w:t xml:space="preserve">, but the </w:t>
      </w:r>
      <w:r w:rsidR="00802903">
        <w:t>fact</w:t>
      </w:r>
      <w:r w:rsidR="00E36D86" w:rsidRPr="0022147B">
        <w:t xml:space="preserve"> is</w:t>
      </w:r>
      <w:r w:rsidR="008A6668">
        <w:t>,</w:t>
      </w:r>
      <w:r w:rsidR="00E36D86" w:rsidRPr="0022147B">
        <w:t xml:space="preserve"> th</w:t>
      </w:r>
      <w:r w:rsidR="00704E4A">
        <w:t>ese</w:t>
      </w:r>
      <w:r w:rsidR="008A6668">
        <w:t xml:space="preserve"> </w:t>
      </w:r>
      <w:r w:rsidR="00E36D86" w:rsidRPr="0022147B">
        <w:t>communication tool</w:t>
      </w:r>
      <w:r w:rsidR="004201ED">
        <w:t>s</w:t>
      </w:r>
      <w:r w:rsidR="00E36D86" w:rsidRPr="0022147B">
        <w:t xml:space="preserve"> started with </w:t>
      </w:r>
      <w:r w:rsidR="00D1136E">
        <w:t>web based technologies on desktops and laptops</w:t>
      </w:r>
      <w:r w:rsidR="00E36D86" w:rsidRPr="0022147B">
        <w:t>.</w:t>
      </w:r>
      <w:r w:rsidR="00F4745C">
        <w:t xml:space="preserve"> The trut</w:t>
      </w:r>
      <w:r w:rsidR="001749D6">
        <w:t xml:space="preserve">h that most users access these networking </w:t>
      </w:r>
      <w:r w:rsidR="00A246D3">
        <w:t xml:space="preserve">tools through apps is the reason for </w:t>
      </w:r>
      <w:r w:rsidR="00365640">
        <w:t xml:space="preserve">the </w:t>
      </w:r>
      <w:r w:rsidR="00511CF7">
        <w:t>misconception among individuals.</w:t>
      </w:r>
      <w:r w:rsidR="00795389">
        <w:t xml:space="preserve"> </w:t>
      </w:r>
      <w:r w:rsidR="00176539">
        <w:t>“</w:t>
      </w:r>
      <w:r w:rsidR="00176539" w:rsidRPr="00176539">
        <w:t>With over 313 million monthly active users and a young</w:t>
      </w:r>
      <w:r w:rsidR="00365640">
        <w:t>er</w:t>
      </w:r>
      <w:r w:rsidR="00176539" w:rsidRPr="00176539">
        <w:t xml:space="preserve"> demographic to boot, Twitter is a great platform for most marketers</w:t>
      </w:r>
      <w:r w:rsidR="00600C75">
        <w:t>”</w:t>
      </w:r>
      <w:r w:rsidR="009D1FEB">
        <w:fldChar w:fldCharType="begin" w:fldLock="1"/>
      </w:r>
      <w:r w:rsidR="006106AD">
        <w:instrText>ADDIN CSL_CITATION {"citationItems":[{"id":"ITEM-1","itemData":{"author":[{"dropping-particle":"","family":"Jackson","given":"Dominique","non-dropping-particle":"","parse-names":false,"suffix":""}],"id":"ITEM-1","issued":{"date-parts":[["2019"]]},"title":"Twitter Marketing: Strategies and Tips to Try Now | Sprout Social","type":"article-journal"},"uris":["http://www.mendeley.com/documents/?uuid=3d98848c-d1c1-3d7d-a51d-f9b538057d02"]}],"mendeley":{"formattedCitation":"(Jackson, 2019)","plainTextFormattedCitation":"(Jackson, 2019)","previouslyFormattedCitation":"(Jackson, 2019)"},"properties":{"noteIndex":0},"schema":"https://github.com/citation-style-language/schema/raw/master/csl-citation.json"}</w:instrText>
      </w:r>
      <w:r w:rsidR="009D1FEB">
        <w:fldChar w:fldCharType="separate"/>
      </w:r>
      <w:r w:rsidR="009D1FEB" w:rsidRPr="009D1FEB">
        <w:rPr>
          <w:noProof/>
        </w:rPr>
        <w:t>(Jackson, 2019)</w:t>
      </w:r>
      <w:r w:rsidR="009D1FEB">
        <w:fldChar w:fldCharType="end"/>
      </w:r>
      <w:r w:rsidR="004373B1">
        <w:t>.</w:t>
      </w:r>
      <w:r w:rsidR="007E04F5" w:rsidRPr="007E04F5">
        <w:rPr>
          <w:rFonts w:ascii="Helvetica" w:hAnsi="Helvetica" w:cs="Helvetica"/>
          <w:color w:val="121212"/>
          <w:sz w:val="26"/>
          <w:szCs w:val="26"/>
          <w:shd w:val="clear" w:color="auto" w:fill="FFFFFF"/>
        </w:rPr>
        <w:t xml:space="preserve"> </w:t>
      </w:r>
      <w:r w:rsidR="007E04F5" w:rsidRPr="007E04F5">
        <w:t xml:space="preserve">By </w:t>
      </w:r>
      <w:r w:rsidR="007E04F5">
        <w:t>analyzing</w:t>
      </w:r>
      <w:r w:rsidR="007E04F5" w:rsidRPr="007E04F5">
        <w:t xml:space="preserve"> real-time </w:t>
      </w:r>
      <w:r w:rsidR="00D30415">
        <w:t xml:space="preserve">tweets on </w:t>
      </w:r>
      <w:r w:rsidR="007E04F5" w:rsidRPr="007E04F5">
        <w:t xml:space="preserve">twitter, </w:t>
      </w:r>
      <w:r w:rsidR="007E04F5">
        <w:t>we</w:t>
      </w:r>
      <w:r w:rsidR="007E04F5" w:rsidRPr="007E04F5">
        <w:t xml:space="preserve"> can extract user-generated content for any brand hashtag. </w:t>
      </w:r>
      <w:r w:rsidR="001B3865">
        <w:t>With so much information available, th</w:t>
      </w:r>
      <w:r w:rsidR="007E04F5" w:rsidRPr="007E04F5">
        <w:t xml:space="preserve">is </w:t>
      </w:r>
      <w:r w:rsidR="001B3865">
        <w:t>can be used</w:t>
      </w:r>
      <w:r w:rsidR="007E04F5" w:rsidRPr="007E04F5">
        <w:t xml:space="preserve"> in marketing, to identify unhappy customers of your competitors, resolve a crisis, and more.</w:t>
      </w:r>
    </w:p>
    <w:p w14:paraId="57EA07D1" w14:textId="63140541" w:rsidR="00CF2AFE" w:rsidRDefault="00A365C2" w:rsidP="0071265F">
      <w:r>
        <w:t xml:space="preserve">Data science is a field of science </w:t>
      </w:r>
      <w:r w:rsidR="00EF48ED">
        <w:t>that</w:t>
      </w:r>
      <w:r>
        <w:t xml:space="preserve"> extract</w:t>
      </w:r>
      <w:r w:rsidR="00A37223">
        <w:t>s</w:t>
      </w:r>
      <w:r>
        <w:t xml:space="preserve"> </w:t>
      </w:r>
      <w:r w:rsidR="00A87360">
        <w:t xml:space="preserve">insights or </w:t>
      </w:r>
      <w:r>
        <w:t>information</w:t>
      </w:r>
      <w:r w:rsidR="00A87360">
        <w:t xml:space="preserve"> underlying in the data,</w:t>
      </w:r>
      <w:r w:rsidR="00A27408">
        <w:t xml:space="preserve"> to solve complex problems</w:t>
      </w:r>
      <w:r w:rsidR="005D253B">
        <w:t xml:space="preserve"> </w:t>
      </w:r>
      <w:r w:rsidR="00085440">
        <w:t xml:space="preserve">not only </w:t>
      </w:r>
      <w:r w:rsidR="005D253B">
        <w:t>by predicting</w:t>
      </w:r>
      <w:r w:rsidR="00A61D01">
        <w:t xml:space="preserve"> </w:t>
      </w:r>
      <w:r w:rsidR="005D253B">
        <w:t xml:space="preserve">into </w:t>
      </w:r>
      <w:r w:rsidR="00A37223">
        <w:t xml:space="preserve">the </w:t>
      </w:r>
      <w:r w:rsidR="005D253B">
        <w:t>future</w:t>
      </w:r>
      <w:r w:rsidR="00A61D01">
        <w:t xml:space="preserve"> values</w:t>
      </w:r>
      <w:r w:rsidR="00085440">
        <w:t xml:space="preserve"> but also </w:t>
      </w:r>
      <w:r w:rsidR="006231B8">
        <w:t xml:space="preserve">by </w:t>
      </w:r>
      <w:r w:rsidR="0070446C">
        <w:t>leverag</w:t>
      </w:r>
      <w:r w:rsidR="006231B8">
        <w:t xml:space="preserve">ing </w:t>
      </w:r>
      <w:r w:rsidR="0070446C">
        <w:t xml:space="preserve">the </w:t>
      </w:r>
      <w:r w:rsidR="006D56DD">
        <w:t>process of analyzing and extracting information from textual data</w:t>
      </w:r>
      <w:r w:rsidR="003A54E1">
        <w:t xml:space="preserve">. </w:t>
      </w:r>
      <w:r w:rsidR="005D253B">
        <w:t>I</w:t>
      </w:r>
      <w:r w:rsidR="004C76B7" w:rsidRPr="004C76B7">
        <w:t xml:space="preserve">t is not easy to </w:t>
      </w:r>
      <w:r w:rsidR="00D00656">
        <w:t xml:space="preserve">appropriately detect the trends and </w:t>
      </w:r>
      <w:r w:rsidR="004C76B7" w:rsidRPr="004C76B7">
        <w:t xml:space="preserve">predict the future, but </w:t>
      </w:r>
      <w:r w:rsidR="00D00656">
        <w:t xml:space="preserve">according to </w:t>
      </w:r>
      <w:r w:rsidR="004C76B7" w:rsidRPr="004C76B7">
        <w:t>some scientists</w:t>
      </w:r>
      <w:r w:rsidR="00EF48ED">
        <w:t>,</w:t>
      </w:r>
      <w:r w:rsidR="009213C4">
        <w:t xml:space="preserve"> </w:t>
      </w:r>
      <w:r w:rsidR="004C76B7" w:rsidRPr="004C76B7">
        <w:t xml:space="preserve">there are few things that </w:t>
      </w:r>
      <w:r w:rsidR="007158D2" w:rsidRPr="004C76B7">
        <w:t>basically</w:t>
      </w:r>
      <w:r w:rsidR="004C76B7" w:rsidRPr="004C76B7">
        <w:t xml:space="preserve"> must happen in the future based on experience with data science so far</w:t>
      </w:r>
      <w:r w:rsidR="007158D2">
        <w:t xml:space="preserve"> </w:t>
      </w:r>
      <w:r w:rsidR="001F264A">
        <w:fldChar w:fldCharType="begin" w:fldLock="1"/>
      </w:r>
      <w:r w:rsidR="002D3CC9">
        <w:instrText>ADDIN CSL_CITATION {"citationItems":[{"id":"ITEM-1","itemData":{"author":[{"dropping-particle":"","family":"Kristijan","given":"Janušić","non-dropping-particle":"","parse-names":false,"suffix":""}],"id":"ITEM-1","issued":{"date-parts":[["2017"]]},"title":"You Should Really Know About The Importance of Data Science and its Future | Welcome to my world!","type":"article-journal"},"uris":["http://www.mendeley.com/documents/?uuid=de0b9555-076d-3f38-bea4-7fed9114fb0d"]}],"mendeley":{"formattedCitation":"(Kristijan, 2017)","plainTextFormattedCitation":"(Kristijan, 2017)","previouslyFormattedCitation":"(Kristijan, 2017)"},"properties":{"noteIndex":0},"schema":"https://github.com/citation-style-language/schema/raw/master/csl-citation.json"}</w:instrText>
      </w:r>
      <w:r w:rsidR="001F264A">
        <w:fldChar w:fldCharType="separate"/>
      </w:r>
      <w:r w:rsidR="00CF4A93" w:rsidRPr="00CF4A93">
        <w:rPr>
          <w:noProof/>
        </w:rPr>
        <w:t>(Kristijan, 2017)</w:t>
      </w:r>
      <w:r w:rsidR="001F264A">
        <w:fldChar w:fldCharType="end"/>
      </w:r>
      <w:r w:rsidR="00F97CF3">
        <w:t>.</w:t>
      </w:r>
    </w:p>
    <w:p w14:paraId="299A548A" w14:textId="3A64CCBB" w:rsidR="0063666B" w:rsidRDefault="00162284" w:rsidP="0071265F">
      <w:r>
        <w:t>Illustrating</w:t>
      </w:r>
      <w:r w:rsidR="00B46217">
        <w:t xml:space="preserve"> </w:t>
      </w:r>
      <w:r w:rsidR="00DF2A65">
        <w:t>an</w:t>
      </w:r>
      <w:r w:rsidR="00E8585D" w:rsidRPr="00E8585D">
        <w:t xml:space="preserve"> example </w:t>
      </w:r>
      <w:r w:rsidR="00D85351">
        <w:t>would be</w:t>
      </w:r>
      <w:r w:rsidR="00E8585D" w:rsidRPr="00E8585D">
        <w:t xml:space="preserve"> the best way to </w:t>
      </w:r>
      <w:r w:rsidR="00C2605D">
        <w:t>enlighten</w:t>
      </w:r>
      <w:r w:rsidR="00E8585D" w:rsidRPr="00E8585D">
        <w:t xml:space="preserve"> how </w:t>
      </w:r>
      <w:r w:rsidR="0094099C">
        <w:t>text analytics</w:t>
      </w:r>
      <w:r w:rsidR="00E8585D" w:rsidRPr="00E8585D">
        <w:t xml:space="preserve"> works and why is it so </w:t>
      </w:r>
      <w:r w:rsidR="00C2605D" w:rsidRPr="00E8585D">
        <w:t>valued</w:t>
      </w:r>
      <w:r w:rsidR="003A54E1">
        <w:t xml:space="preserve">. </w:t>
      </w:r>
      <w:r w:rsidR="00514E82">
        <w:t>For instance</w:t>
      </w:r>
      <w:r w:rsidR="00A95503">
        <w:t>,</w:t>
      </w:r>
      <w:r w:rsidR="003F76CE">
        <w:t xml:space="preserve"> </w:t>
      </w:r>
      <w:r w:rsidR="00522246">
        <w:t xml:space="preserve">a </w:t>
      </w:r>
      <w:r w:rsidR="005A06C3">
        <w:t xml:space="preserve"> </w:t>
      </w:r>
      <w:r w:rsidR="00947743">
        <w:t>broadcasting</w:t>
      </w:r>
      <w:r w:rsidR="00522246" w:rsidRPr="00DF2A65">
        <w:t xml:space="preserve"> company could </w:t>
      </w:r>
      <w:r w:rsidR="000E7761">
        <w:t>apply</w:t>
      </w:r>
      <w:r w:rsidR="00522246" w:rsidRPr="00DF2A65">
        <w:t xml:space="preserve"> text analysis to scan </w:t>
      </w:r>
      <w:r w:rsidR="00A95503">
        <w:t>r</w:t>
      </w:r>
      <w:r w:rsidR="001B7B2E">
        <w:t>eviews on Twitter (or any social networking site)</w:t>
      </w:r>
      <w:r w:rsidR="00522246" w:rsidRPr="00DF2A65">
        <w:t xml:space="preserve"> for customer </w:t>
      </w:r>
      <w:r w:rsidR="00A95503">
        <w:t>feedback</w:t>
      </w:r>
      <w:r w:rsidR="00522246" w:rsidRPr="00DF2A65">
        <w:t xml:space="preserve"> about their services. This </w:t>
      </w:r>
      <w:r w:rsidR="005F65DD">
        <w:t xml:space="preserve">help </w:t>
      </w:r>
      <w:r w:rsidR="00350505">
        <w:t xml:space="preserve">the </w:t>
      </w:r>
      <w:r w:rsidR="00574DDC">
        <w:t>compan</w:t>
      </w:r>
      <w:r w:rsidR="00AF3297">
        <w:t>ies</w:t>
      </w:r>
      <w:r w:rsidR="00522246" w:rsidRPr="00DF2A65">
        <w:t xml:space="preserve"> </w:t>
      </w:r>
      <w:r w:rsidR="009C2871">
        <w:t xml:space="preserve">to </w:t>
      </w:r>
      <w:r w:rsidR="00692BFA">
        <w:t>comprehend</w:t>
      </w:r>
      <w:r w:rsidR="005F65DD">
        <w:t xml:space="preserve"> their customers better or </w:t>
      </w:r>
      <w:r w:rsidR="007B2788">
        <w:t xml:space="preserve">any early </w:t>
      </w:r>
      <w:r w:rsidR="005F65DD">
        <w:t xml:space="preserve">alert </w:t>
      </w:r>
      <w:r w:rsidR="00574DDC">
        <w:t xml:space="preserve">about </w:t>
      </w:r>
      <w:r w:rsidR="00522246" w:rsidRPr="00DF2A65">
        <w:t xml:space="preserve">when </w:t>
      </w:r>
      <w:r w:rsidR="00F75067">
        <w:t>consumers</w:t>
      </w:r>
      <w:r w:rsidR="00522246" w:rsidRPr="00DF2A65">
        <w:t xml:space="preserve"> </w:t>
      </w:r>
      <w:r w:rsidR="00574DDC">
        <w:t>are</w:t>
      </w:r>
      <w:r w:rsidR="00522246" w:rsidRPr="00DF2A65">
        <w:t xml:space="preserve"> annoyed with the performance of the</w:t>
      </w:r>
      <w:r w:rsidR="004239DB">
        <w:t>ir</w:t>
      </w:r>
      <w:r w:rsidR="00522246" w:rsidRPr="00DF2A65">
        <w:t xml:space="preserve"> service and </w:t>
      </w:r>
      <w:r w:rsidR="00A10727">
        <w:t xml:space="preserve">help resolve the issue </w:t>
      </w:r>
      <w:r w:rsidR="00522246" w:rsidRPr="00DF2A65">
        <w:t xml:space="preserve">before it </w:t>
      </w:r>
      <w:r w:rsidR="00A10727">
        <w:t>is notified</w:t>
      </w:r>
      <w:r w:rsidR="003D0F86">
        <w:t xml:space="preserve"> </w:t>
      </w:r>
      <w:r w:rsidR="004319D5">
        <w:t>by</w:t>
      </w:r>
      <w:r w:rsidR="00AF3297">
        <w:t xml:space="preserve"> </w:t>
      </w:r>
      <w:r w:rsidR="00522246" w:rsidRPr="00DF2A65">
        <w:t>customer call</w:t>
      </w:r>
      <w:r w:rsidR="00FB21C9">
        <w:t>,</w:t>
      </w:r>
      <w:r w:rsidR="00522246" w:rsidRPr="00DF2A65">
        <w:t xml:space="preserve"> to officially complain or request contract</w:t>
      </w:r>
      <w:r w:rsidR="00522246" w:rsidRPr="004239DB">
        <w:t xml:space="preserve"> cancellation.</w:t>
      </w:r>
      <w:r w:rsidR="004239DB">
        <w:t xml:space="preserve"> </w:t>
      </w:r>
      <w:r w:rsidR="00E11695">
        <w:t>According to</w:t>
      </w:r>
      <w:r w:rsidR="003A3A6A">
        <w:t xml:space="preserve"> </w:t>
      </w:r>
      <w:r w:rsidR="003A3A6A">
        <w:fldChar w:fldCharType="begin" w:fldLock="1"/>
      </w:r>
      <w:r w:rsidR="00CF4A93">
        <w:instrText>ADDIN CSL_CITATION {"citationItems":[{"id":"ITEM-1","itemData":{"author":[{"dropping-particle":"","family":"Frank","given":"Lo","non-dropping-particle":"","parse-names":false,"suffix":""}],"id":"ITEM-1","issued":{"date-parts":[["2018"]]},"title":"What Is Data Science? What is a Data Scientist? What is Analytics?","type":"article-journal"},"uris":["http://www.mendeley.com/documents/?uuid=cc6e49c1-7064-3df9-bbc3-df238d65a671"]}],"mendeley":{"formattedCitation":"(Frank, 2018)","plainTextFormattedCitation":"(Frank, 2018)","previouslyFormattedCitation":"(Frank, 2018)"},"properties":{"noteIndex":0},"schema":"https://github.com/citation-style-language/schema/raw/master/csl-citation.json"}</w:instrText>
      </w:r>
      <w:r w:rsidR="003A3A6A">
        <w:fldChar w:fldCharType="separate"/>
      </w:r>
      <w:r w:rsidR="003A3A6A" w:rsidRPr="003A3A6A">
        <w:rPr>
          <w:noProof/>
        </w:rPr>
        <w:t>(Frank, 2018)</w:t>
      </w:r>
      <w:r w:rsidR="003A3A6A">
        <w:fldChar w:fldCharType="end"/>
      </w:r>
      <w:r w:rsidR="00E11695">
        <w:t>,</w:t>
      </w:r>
      <w:r w:rsidR="00795C72" w:rsidRPr="00A43BEB">
        <w:t xml:space="preserve"> any company that wishes to enhance </w:t>
      </w:r>
      <w:r w:rsidR="005733F0">
        <w:t>one’s</w:t>
      </w:r>
      <w:r w:rsidR="00795C72" w:rsidRPr="00A43BEB">
        <w:t xml:space="preserve"> business </w:t>
      </w:r>
      <w:r w:rsidR="007116E5">
        <w:t>utilizing</w:t>
      </w:r>
      <w:r w:rsidR="00795C72" w:rsidRPr="00A43BEB">
        <w:t xml:space="preserve"> more data-driven</w:t>
      </w:r>
      <w:r w:rsidR="004C2CF7">
        <w:t xml:space="preserve"> techniques</w:t>
      </w:r>
      <w:r w:rsidR="00795C72" w:rsidRPr="00A43BEB">
        <w:t>, data science is the secret sauce</w:t>
      </w:r>
      <w:r w:rsidR="007F38F7">
        <w:t>.</w:t>
      </w:r>
    </w:p>
    <w:p w14:paraId="179EAC62" w14:textId="699C2102" w:rsidR="00E53B0F" w:rsidRDefault="00E53B0F" w:rsidP="0071265F">
      <w:r>
        <w:t>Although u</w:t>
      </w:r>
      <w:r w:rsidRPr="00E53B0F">
        <w:t xml:space="preserve">nstructured data in the form of text is </w:t>
      </w:r>
      <w:r>
        <w:t xml:space="preserve">available </w:t>
      </w:r>
      <w:r w:rsidRPr="00E53B0F">
        <w:t>everywhere</w:t>
      </w:r>
      <w:r>
        <w:t xml:space="preserve"> in </w:t>
      </w:r>
      <w:r w:rsidR="003B33E8">
        <w:t xml:space="preserve">the form of reviews, survey responses, </w:t>
      </w:r>
      <w:r w:rsidR="0069451C">
        <w:t xml:space="preserve">customer complaints, </w:t>
      </w:r>
      <w:r w:rsidRPr="00E53B0F">
        <w:t xml:space="preserve">emails, chats, </w:t>
      </w:r>
      <w:r w:rsidR="0059520D">
        <w:t xml:space="preserve">on </w:t>
      </w:r>
      <w:r w:rsidR="0069451C">
        <w:t xml:space="preserve">social media like </w:t>
      </w:r>
      <w:r w:rsidR="00506457">
        <w:t>Facebook</w:t>
      </w:r>
      <w:r w:rsidR="0069451C">
        <w:t>, LinkedIn</w:t>
      </w:r>
      <w:r w:rsidRPr="00E53B0F">
        <w:t>,</w:t>
      </w:r>
      <w:r w:rsidR="0069451C">
        <w:t xml:space="preserve"> Instagram, etc..</w:t>
      </w:r>
      <w:r w:rsidRPr="00E53B0F">
        <w:t xml:space="preserve"> and </w:t>
      </w:r>
      <w:r w:rsidR="000B78FA" w:rsidRPr="00E53B0F">
        <w:t>more</w:t>
      </w:r>
      <w:r w:rsidR="000B78FA">
        <w:t xml:space="preserve"> but</w:t>
      </w:r>
      <w:r w:rsidRPr="00E53B0F">
        <w:t xml:space="preserve"> extracting insights from </w:t>
      </w:r>
      <w:r w:rsidR="00DA0386">
        <w:t xml:space="preserve">these </w:t>
      </w:r>
      <w:r w:rsidR="00DA0386" w:rsidRPr="00E53B0F">
        <w:t>extreme</w:t>
      </w:r>
      <w:r w:rsidR="000B78FA">
        <w:t>ly</w:t>
      </w:r>
      <w:r w:rsidR="00DA0386" w:rsidRPr="00E53B0F">
        <w:t xml:space="preserve"> rich source of information </w:t>
      </w:r>
      <w:r w:rsidRPr="00E53B0F">
        <w:t xml:space="preserve">can be </w:t>
      </w:r>
      <w:r w:rsidR="002228A6">
        <w:t>intense work</w:t>
      </w:r>
      <w:r w:rsidRPr="00E53B0F">
        <w:t xml:space="preserve"> and time-consuming due to its unstructured nature.</w:t>
      </w:r>
      <w:r w:rsidR="00A2340E">
        <w:t xml:space="preserve"> </w:t>
      </w:r>
      <w:r w:rsidR="00506457">
        <w:t>Hence</w:t>
      </w:r>
      <w:r w:rsidR="000B78FA">
        <w:t>,</w:t>
      </w:r>
      <w:r w:rsidR="00A2340E">
        <w:t xml:space="preserve"> </w:t>
      </w:r>
      <w:r w:rsidR="00AF3297">
        <w:t xml:space="preserve">the </w:t>
      </w:r>
      <w:r w:rsidR="00506457">
        <w:t>b</w:t>
      </w:r>
      <w:r w:rsidRPr="00E53B0F">
        <w:t xml:space="preserve">usinesses are </w:t>
      </w:r>
      <w:r w:rsidR="00244923">
        <w:t>tu</w:t>
      </w:r>
      <w:r w:rsidR="000405BB">
        <w:t>r</w:t>
      </w:r>
      <w:r w:rsidR="00244923">
        <w:t>ning</w:t>
      </w:r>
      <w:r w:rsidRPr="00E53B0F">
        <w:t xml:space="preserve"> to</w:t>
      </w:r>
      <w:r w:rsidR="007F6FA3">
        <w:t>wards</w:t>
      </w:r>
      <w:r w:rsidRPr="00E53B0F">
        <w:t xml:space="preserve"> text classification for structuring</w:t>
      </w:r>
      <w:r w:rsidR="00581CA1">
        <w:t xml:space="preserve"> and analyzing</w:t>
      </w:r>
      <w:r w:rsidRPr="00E53B0F">
        <w:t xml:space="preserve"> </w:t>
      </w:r>
      <w:r w:rsidR="00152F55">
        <w:t xml:space="preserve">the </w:t>
      </w:r>
      <w:r w:rsidRPr="00E53B0F">
        <w:t xml:space="preserve">text in a fast and </w:t>
      </w:r>
      <w:r w:rsidR="006531E0" w:rsidRPr="00E53B0F">
        <w:t>cost</w:t>
      </w:r>
      <w:r w:rsidR="006531E0">
        <w:t>-efficient</w:t>
      </w:r>
      <w:r w:rsidRPr="00E53B0F">
        <w:t xml:space="preserve"> way to enhance decision-making and automate processes.</w:t>
      </w:r>
    </w:p>
    <w:p w14:paraId="39B92ADE" w14:textId="13594999" w:rsidR="002C23DA" w:rsidRDefault="00FF1B69" w:rsidP="00E27277">
      <w:r>
        <w:t>In this research</w:t>
      </w:r>
      <w:r w:rsidR="000D66CA">
        <w:t>, the focus is</w:t>
      </w:r>
      <w:r w:rsidR="003B542E">
        <w:t xml:space="preserve"> </w:t>
      </w:r>
      <w:r>
        <w:t>on one popular microblog</w:t>
      </w:r>
      <w:r w:rsidR="001F14E7">
        <w:t xml:space="preserve">, </w:t>
      </w:r>
      <w:r w:rsidR="00F22CEC">
        <w:t xml:space="preserve">Twitter and build models for classifying tweets </w:t>
      </w:r>
      <w:r w:rsidR="001F14E7">
        <w:t>around</w:t>
      </w:r>
      <w:r w:rsidR="00F22CEC">
        <w:t xml:space="preserve"> a brand</w:t>
      </w:r>
      <w:r w:rsidR="00E27277">
        <w:t xml:space="preserve">. </w:t>
      </w:r>
      <w:r w:rsidR="00452C4C">
        <w:t xml:space="preserve">Categories such as </w:t>
      </w:r>
      <w:r w:rsidR="003B3173">
        <w:t>Customer Service, Price, Product, News, and Recommendation</w:t>
      </w:r>
      <w:r w:rsidR="00D01816">
        <w:t xml:space="preserve"> are used to classify</w:t>
      </w:r>
      <w:r w:rsidR="00001BDA">
        <w:t>.</w:t>
      </w:r>
      <w:r w:rsidR="00D01816">
        <w:t xml:space="preserve"> </w:t>
      </w:r>
      <w:r w:rsidR="002C23DA">
        <w:t>This is a multi-</w:t>
      </w:r>
      <w:r w:rsidR="001951C5">
        <w:t xml:space="preserve">label </w:t>
      </w:r>
      <w:r w:rsidR="002C23DA">
        <w:t xml:space="preserve">classification problem, where the </w:t>
      </w:r>
      <w:r w:rsidR="00A5556C">
        <w:t xml:space="preserve">text of the </w:t>
      </w:r>
      <w:r w:rsidR="000A4033">
        <w:t xml:space="preserve">tweets </w:t>
      </w:r>
      <w:r w:rsidR="00A430A1">
        <w:t>is</w:t>
      </w:r>
      <w:r w:rsidR="000A4033">
        <w:t xml:space="preserve"> </w:t>
      </w:r>
      <w:r w:rsidR="00AF2B79">
        <w:t>tagged</w:t>
      </w:r>
      <w:r w:rsidR="00CF678E">
        <w:t xml:space="preserve"> </w:t>
      </w:r>
      <w:r w:rsidR="000A4033">
        <w:t xml:space="preserve">to </w:t>
      </w:r>
      <w:r w:rsidR="00A430A1">
        <w:t xml:space="preserve">one of </w:t>
      </w:r>
      <w:r w:rsidR="002A1BD2">
        <w:t xml:space="preserve">the </w:t>
      </w:r>
      <w:r w:rsidR="00AD5408">
        <w:t>abstract</w:t>
      </w:r>
      <w:r w:rsidR="00CF678E">
        <w:t xml:space="preserve"> class</w:t>
      </w:r>
      <w:r w:rsidR="00CE6A94">
        <w:t>es</w:t>
      </w:r>
      <w:r w:rsidR="00AD5408">
        <w:t xml:space="preserve">. </w:t>
      </w:r>
      <w:r w:rsidR="00001BDA">
        <w:t xml:space="preserve">And </w:t>
      </w:r>
      <w:r w:rsidR="00DF7E3E">
        <w:t xml:space="preserve">subsequently </w:t>
      </w:r>
      <w:r w:rsidR="00AB2658">
        <w:t>build</w:t>
      </w:r>
      <w:r w:rsidR="00001BDA">
        <w:t xml:space="preserve"> a Twitter Analytics tool</w:t>
      </w:r>
      <w:r w:rsidR="003B6112">
        <w:t xml:space="preserve">, that track all tweets </w:t>
      </w:r>
      <w:r w:rsidR="001B3DBB">
        <w:t>on a specific</w:t>
      </w:r>
      <w:r w:rsidR="002A1BD2">
        <w:t xml:space="preserve"> </w:t>
      </w:r>
      <w:r w:rsidR="003B6112">
        <w:t>hashtag</w:t>
      </w:r>
      <w:r w:rsidR="00345F00">
        <w:t xml:space="preserve"> </w:t>
      </w:r>
      <w:r w:rsidR="001B3DBB">
        <w:t xml:space="preserve">of any </w:t>
      </w:r>
      <w:r w:rsidR="00345F00">
        <w:t>brand</w:t>
      </w:r>
      <w:r w:rsidR="00B8279F">
        <w:t>,</w:t>
      </w:r>
      <w:r w:rsidR="00001BDA">
        <w:t xml:space="preserve"> </w:t>
      </w:r>
      <w:r w:rsidR="006601A1">
        <w:t>analyze the tweets and create a report on the particular hashtag brand.</w:t>
      </w:r>
    </w:p>
    <w:p w14:paraId="3C04B70C" w14:textId="5CECB187" w:rsidR="00A37340" w:rsidRDefault="001678EB" w:rsidP="008B3B19">
      <w:r w:rsidRPr="002C23DA">
        <w:t>Although</w:t>
      </w:r>
      <w:r w:rsidR="002C23DA" w:rsidRPr="002C23DA">
        <w:t xml:space="preserve"> this question </w:t>
      </w:r>
      <w:r w:rsidRPr="002C23DA">
        <w:t>appears</w:t>
      </w:r>
      <w:r w:rsidR="002C23DA" w:rsidRPr="002C23DA">
        <w:t xml:space="preserve"> </w:t>
      </w:r>
      <w:r>
        <w:t>to be a</w:t>
      </w:r>
      <w:r w:rsidR="002C23DA" w:rsidRPr="002C23DA">
        <w:t xml:space="preserve"> </w:t>
      </w:r>
      <w:r w:rsidRPr="002C23DA">
        <w:t>traditional</w:t>
      </w:r>
      <w:r w:rsidR="002C23DA" w:rsidRPr="002C23DA">
        <w:t xml:space="preserve"> </w:t>
      </w:r>
      <w:r w:rsidR="000D28B5">
        <w:t>NLP (Natural Language Processing)</w:t>
      </w:r>
      <w:r w:rsidR="002C23DA" w:rsidRPr="002C23DA">
        <w:t xml:space="preserve"> question, </w:t>
      </w:r>
      <w:r w:rsidR="007E719C">
        <w:t xml:space="preserve">there </w:t>
      </w:r>
      <w:r w:rsidR="00293EFB">
        <w:t>may be</w:t>
      </w:r>
      <w:r w:rsidR="002C23DA" w:rsidRPr="002C23DA">
        <w:t xml:space="preserve"> unique challenges when working with real </w:t>
      </w:r>
      <w:r w:rsidR="00F56B98">
        <w:t>scenarios and data</w:t>
      </w:r>
      <w:r w:rsidR="003A54E1">
        <w:t xml:space="preserve">. </w:t>
      </w:r>
      <w:r w:rsidR="008B3B19" w:rsidRPr="00E40AC0">
        <w:t>One problem with text as data is that it piles up quickly. The sheer volume and the problems of handling and sorting through so much information ha</w:t>
      </w:r>
      <w:r w:rsidR="00545C60">
        <w:t>ve</w:t>
      </w:r>
      <w:r w:rsidR="008B3B19" w:rsidRPr="00E40AC0">
        <w:t xml:space="preserve"> made text analysis less popular in the past than it is now.</w:t>
      </w:r>
      <w:r w:rsidR="00A97640">
        <w:t xml:space="preserve"> </w:t>
      </w:r>
      <w:r w:rsidR="005F1749">
        <w:t xml:space="preserve">And </w:t>
      </w:r>
      <w:r w:rsidR="00175870">
        <w:t xml:space="preserve">the </w:t>
      </w:r>
      <w:r w:rsidR="005F1749">
        <w:t>other reason</w:t>
      </w:r>
      <w:r w:rsidR="00D46F3A">
        <w:t>,</w:t>
      </w:r>
      <w:r w:rsidR="005F1749">
        <w:t xml:space="preserve"> b</w:t>
      </w:r>
      <w:r w:rsidR="005F1749" w:rsidRPr="005F1749">
        <w:t xml:space="preserve">ecause of the </w:t>
      </w:r>
      <w:r w:rsidR="005F1749">
        <w:t>unstructured</w:t>
      </w:r>
      <w:r w:rsidR="00D46F3A">
        <w:t xml:space="preserve"> </w:t>
      </w:r>
      <w:r w:rsidR="005F1749" w:rsidRPr="005F1749">
        <w:t xml:space="preserve">nature of text, </w:t>
      </w:r>
      <w:r w:rsidR="00F5099E">
        <w:t xml:space="preserve">understanding and </w:t>
      </w:r>
      <w:r w:rsidR="005F1749" w:rsidRPr="005F1749">
        <w:t>analyzing,</w:t>
      </w:r>
      <w:r w:rsidR="00D46F3A">
        <w:t xml:space="preserve"> the </w:t>
      </w:r>
      <w:r w:rsidR="00F5099E">
        <w:t>data is tough.</w:t>
      </w:r>
      <w:r w:rsidR="00A9630B">
        <w:t xml:space="preserve"> </w:t>
      </w:r>
      <w:r w:rsidR="00EE2419">
        <w:t>Nevertheless,</w:t>
      </w:r>
      <w:r w:rsidR="00E44A84">
        <w:t xml:space="preserve"> with </w:t>
      </w:r>
      <w:r w:rsidR="00A9630B">
        <w:t>proper preprocessing</w:t>
      </w:r>
      <w:r w:rsidR="000C34FA">
        <w:t>,</w:t>
      </w:r>
      <w:r w:rsidR="0051456B">
        <w:t xml:space="preserve"> extracting the relevant features of </w:t>
      </w:r>
      <w:r w:rsidR="00545C60">
        <w:t xml:space="preserve">the </w:t>
      </w:r>
      <w:r w:rsidR="0051456B">
        <w:t>text</w:t>
      </w:r>
      <w:r w:rsidR="00A9630B">
        <w:t>,</w:t>
      </w:r>
      <w:r w:rsidR="00037EAB">
        <w:t xml:space="preserve"> </w:t>
      </w:r>
      <w:r w:rsidR="000C34FA">
        <w:t>and choosing appropriate classifier to use</w:t>
      </w:r>
      <w:r w:rsidR="00BC005A">
        <w:t>,</w:t>
      </w:r>
      <w:r w:rsidR="000C34FA" w:rsidRPr="002C23DA">
        <w:t xml:space="preserve"> </w:t>
      </w:r>
      <w:r w:rsidR="002C23DA" w:rsidRPr="002C23DA">
        <w:t xml:space="preserve">could </w:t>
      </w:r>
      <w:r w:rsidR="00EE2419">
        <w:t>make this research a</w:t>
      </w:r>
      <w:r w:rsidR="00E44A84">
        <w:t xml:space="preserve"> </w:t>
      </w:r>
      <w:r w:rsidR="002C23DA" w:rsidRPr="002C23DA">
        <w:t xml:space="preserve">real </w:t>
      </w:r>
      <w:r w:rsidR="002C79FF">
        <w:t xml:space="preserve">time </w:t>
      </w:r>
      <w:r w:rsidR="00E44A84">
        <w:t>application product</w:t>
      </w:r>
      <w:r w:rsidR="003A54E1">
        <w:t>.</w:t>
      </w:r>
      <w:r w:rsidR="007E2AC2">
        <w:t xml:space="preserve"> </w:t>
      </w:r>
      <w:r w:rsidR="000D6834">
        <w:t xml:space="preserve">Data needed for this </w:t>
      </w:r>
      <w:r w:rsidR="00021D0A">
        <w:t xml:space="preserve">project will be </w:t>
      </w:r>
      <w:r w:rsidR="004C13CD">
        <w:t>processed in</w:t>
      </w:r>
      <w:r w:rsidR="00021D0A">
        <w:t xml:space="preserve"> </w:t>
      </w:r>
      <w:r w:rsidR="00BC005A">
        <w:t>real</w:t>
      </w:r>
      <w:r w:rsidR="00545C60">
        <w:t>-</w:t>
      </w:r>
      <w:r w:rsidR="00BC005A">
        <w:t>time</w:t>
      </w:r>
      <w:r w:rsidR="00313144">
        <w:t xml:space="preserve">, by using </w:t>
      </w:r>
      <w:r w:rsidR="00B513C7">
        <w:t>Twitter search API (Application Program Interface)</w:t>
      </w:r>
      <w:r w:rsidR="003A54E1">
        <w:t xml:space="preserve">. </w:t>
      </w:r>
      <w:r w:rsidR="005A3550">
        <w:t xml:space="preserve">The data </w:t>
      </w:r>
      <w:r w:rsidR="000A533D">
        <w:t xml:space="preserve">collected </w:t>
      </w:r>
      <w:r w:rsidR="005A3550">
        <w:t xml:space="preserve">is </w:t>
      </w:r>
      <w:r w:rsidR="005F6D54">
        <w:t>initially</w:t>
      </w:r>
      <w:r w:rsidR="005110CE">
        <w:t xml:space="preserve"> </w:t>
      </w:r>
      <w:r w:rsidR="002757D9">
        <w:t>preprocess</w:t>
      </w:r>
      <w:r w:rsidR="005110CE">
        <w:t xml:space="preserve">ed </w:t>
      </w:r>
      <w:r w:rsidR="002757D9">
        <w:t>before v</w:t>
      </w:r>
      <w:r w:rsidR="005A3550">
        <w:t>isualiz</w:t>
      </w:r>
      <w:r w:rsidR="005110CE">
        <w:t>ed</w:t>
      </w:r>
      <w:r w:rsidR="002757D9">
        <w:t>, to gain insights</w:t>
      </w:r>
      <w:r w:rsidR="00446928">
        <w:t xml:space="preserve"> </w:t>
      </w:r>
      <w:r w:rsidR="005A3550">
        <w:t xml:space="preserve">and then </w:t>
      </w:r>
      <w:r w:rsidR="003945E1">
        <w:t xml:space="preserve">various </w:t>
      </w:r>
      <w:r w:rsidR="00A37340">
        <w:t>classification</w:t>
      </w:r>
      <w:r w:rsidR="00703961">
        <w:t xml:space="preserve"> algorithms</w:t>
      </w:r>
      <w:r w:rsidR="002757D9">
        <w:t xml:space="preserve"> are applied</w:t>
      </w:r>
      <w:r w:rsidR="003945E1">
        <w:t xml:space="preserve">, to </w:t>
      </w:r>
      <w:r w:rsidR="00D274D3">
        <w:t>build</w:t>
      </w:r>
      <w:r w:rsidR="003945E1">
        <w:t xml:space="preserve"> the best </w:t>
      </w:r>
      <w:r w:rsidR="006C27E6">
        <w:t>classification</w:t>
      </w:r>
      <w:r w:rsidR="003945E1">
        <w:t xml:space="preserve"> model</w:t>
      </w:r>
      <w:r w:rsidR="003A54E1">
        <w:t xml:space="preserve">. </w:t>
      </w:r>
    </w:p>
    <w:p w14:paraId="174C4FAE" w14:textId="77BF02FF" w:rsidR="00E03E6A" w:rsidRPr="000B2A29" w:rsidRDefault="00E03E6A">
      <w:pPr>
        <w:pStyle w:val="Heading1"/>
        <w:rPr>
          <w:rFonts w:asciiTheme="minorHAnsi" w:eastAsiaTheme="minorEastAsia" w:hAnsiTheme="minorHAnsi" w:cstheme="minorBidi"/>
        </w:rPr>
      </w:pPr>
      <w:bookmarkStart w:id="4" w:name="_Toc23754624"/>
      <w:bookmarkStart w:id="5" w:name="_Toc23754823"/>
      <w:r w:rsidRPr="000B2A29">
        <w:rPr>
          <w:rFonts w:asciiTheme="minorHAnsi" w:eastAsiaTheme="minorEastAsia" w:hAnsiTheme="minorHAnsi" w:cstheme="minorBidi"/>
        </w:rPr>
        <w:t>LITERATURE REVIEW</w:t>
      </w:r>
      <w:bookmarkEnd w:id="4"/>
      <w:bookmarkEnd w:id="5"/>
    </w:p>
    <w:p w14:paraId="445B21EB" w14:textId="52EBE7FA" w:rsidR="000307B8" w:rsidRDefault="0049094A" w:rsidP="006F183A">
      <w:r>
        <w:t xml:space="preserve">The history of social media backs to 1990s, </w:t>
      </w:r>
      <w:r w:rsidR="00A82C0D">
        <w:t>in</w:t>
      </w:r>
      <w:r w:rsidR="000307B8">
        <w:t xml:space="preserve"> 1997 </w:t>
      </w:r>
      <w:r w:rsidR="00A82C0D">
        <w:t>the first</w:t>
      </w:r>
      <w:r>
        <w:t xml:space="preserve"> social networking site </w:t>
      </w:r>
      <w:r w:rsidR="002A7195">
        <w:t>“Six Degrees”</w:t>
      </w:r>
      <w:r w:rsidR="00B0749D">
        <w:t>,</w:t>
      </w:r>
      <w:r w:rsidR="002A7195">
        <w:t xml:space="preserve"> </w:t>
      </w:r>
      <w:r w:rsidR="00A82C0D">
        <w:t>named after social connection theory was born, which allowed users to create profile</w:t>
      </w:r>
      <w:r w:rsidR="00930829">
        <w:t>s</w:t>
      </w:r>
      <w:r w:rsidR="00A82C0D">
        <w:t xml:space="preserve"> and </w:t>
      </w:r>
      <w:r w:rsidR="00A31AFF">
        <w:t xml:space="preserve">other users. </w:t>
      </w:r>
      <w:bookmarkStart w:id="6" w:name="_GoBack"/>
      <w:bookmarkEnd w:id="6"/>
      <w:r w:rsidR="009D02CD">
        <w:t>It ceased after</w:t>
      </w:r>
      <w:r w:rsidR="00A31AFF">
        <w:t xml:space="preserve"> </w:t>
      </w:r>
      <w:r w:rsidR="00930829">
        <w:t xml:space="preserve">a </w:t>
      </w:r>
      <w:r w:rsidR="009D02CD">
        <w:t>few years in 2001.</w:t>
      </w:r>
      <w:r w:rsidR="000316D1">
        <w:t xml:space="preserve"> </w:t>
      </w:r>
      <w:r w:rsidR="00BF2AF4">
        <w:t>Next</w:t>
      </w:r>
      <w:r w:rsidR="000316D1">
        <w:t xml:space="preserve"> in 2002, two more apps</w:t>
      </w:r>
      <w:r w:rsidR="00930829">
        <w:t>,</w:t>
      </w:r>
      <w:r w:rsidR="000316D1">
        <w:t xml:space="preserve"> namely “Friendster” and “LinkedIn” </w:t>
      </w:r>
      <w:r w:rsidR="00644D19">
        <w:t>w</w:t>
      </w:r>
      <w:r w:rsidR="00B0749D">
        <w:t>ere</w:t>
      </w:r>
      <w:r w:rsidR="00644D19">
        <w:t xml:space="preserve"> framed. </w:t>
      </w:r>
      <w:r w:rsidR="00203CE9">
        <w:t xml:space="preserve">While the first app was used to search and connect to friends, the later was </w:t>
      </w:r>
      <w:r w:rsidR="00BF2AF4">
        <w:t>business</w:t>
      </w:r>
      <w:r w:rsidR="00DA41EF">
        <w:t>-</w:t>
      </w:r>
      <w:r w:rsidR="00BF2AF4">
        <w:t xml:space="preserve">focused social network. </w:t>
      </w:r>
      <w:r w:rsidR="00557DFE">
        <w:t>But i</w:t>
      </w:r>
      <w:r w:rsidR="00530EF2">
        <w:t xml:space="preserve">n the next </w:t>
      </w:r>
      <w:r w:rsidR="00557DFE">
        <w:t>ten</w:t>
      </w:r>
      <w:r w:rsidR="00530EF2">
        <w:t xml:space="preserve"> years there was </w:t>
      </w:r>
      <w:r w:rsidR="00930829">
        <w:t xml:space="preserve">a </w:t>
      </w:r>
      <w:r w:rsidR="00530EF2">
        <w:t xml:space="preserve">tremendous increase in networking apps, </w:t>
      </w:r>
      <w:r w:rsidR="00E30D78">
        <w:t xml:space="preserve">“MySpace”, “YouTube” to share videos, “Reddit”, </w:t>
      </w:r>
      <w:r w:rsidR="00B22FAA">
        <w:t>“Facebook”, “Twitter”</w:t>
      </w:r>
      <w:r w:rsidR="00557DFE">
        <w:t>, “Instagram”, “Pinterest”</w:t>
      </w:r>
      <w:r w:rsidR="00CD0E00">
        <w:t>, “ Snapchat” to name a few. Recently in 2019 “TikTok” was launched worldwide.</w:t>
      </w:r>
      <w:r w:rsidR="0033058C">
        <w:t xml:space="preserve"> Twitter, the concept of blogging and content feeds </w:t>
      </w:r>
      <w:r w:rsidR="002C6563">
        <w:t xml:space="preserve">went live in 2006, by 2012 it </w:t>
      </w:r>
      <w:r w:rsidR="00D90FD2">
        <w:t>achieved</w:t>
      </w:r>
      <w:r w:rsidR="002C6563">
        <w:t xml:space="preserve"> 140 million active users.</w:t>
      </w:r>
      <w:r w:rsidR="00CE359D">
        <w:t xml:space="preserve"> </w:t>
      </w:r>
      <w:r w:rsidR="00D36826">
        <w:t>Thus</w:t>
      </w:r>
      <w:r w:rsidR="00930829">
        <w:t>,</w:t>
      </w:r>
      <w:r w:rsidR="00CE359D">
        <w:t xml:space="preserve"> in</w:t>
      </w:r>
      <w:r w:rsidR="00A31AFF">
        <w:t xml:space="preserve"> a relatively short span of time, social media apps have evolved from cool, sharing platform</w:t>
      </w:r>
      <w:r w:rsidR="00DA41EF">
        <w:t>s</w:t>
      </w:r>
      <w:r w:rsidR="00A31AFF">
        <w:t xml:space="preserve">, primarily for young demographics into </w:t>
      </w:r>
      <w:r w:rsidR="00930829">
        <w:t xml:space="preserve">a </w:t>
      </w:r>
      <w:r w:rsidR="00A31AFF">
        <w:t xml:space="preserve">key platform where individuals can connect </w:t>
      </w:r>
      <w:r w:rsidR="00A53E26">
        <w:t>with</w:t>
      </w:r>
      <w:r w:rsidR="00A31AFF">
        <w:t xml:space="preserve"> products, people and services in a trending range of ways. </w:t>
      </w:r>
      <w:r w:rsidR="000307B8">
        <w:t xml:space="preserve">Even though social media comes with some negative elements, </w:t>
      </w:r>
      <w:r w:rsidR="00D36826">
        <w:t>it’s</w:t>
      </w:r>
      <w:r w:rsidR="000307B8">
        <w:t xml:space="preserve"> hard to imagine social platforms not existing</w:t>
      </w:r>
      <w:r w:rsidR="00A31AFF">
        <w:t>.</w:t>
      </w:r>
    </w:p>
    <w:p w14:paraId="74273154" w14:textId="78EF4D11" w:rsidR="00A5549B" w:rsidRDefault="004C1580" w:rsidP="006F183A">
      <w:hyperlink r:id="rId11" w:tgtFrame="_blank" w:history="1">
        <w:r w:rsidR="00ED036C" w:rsidRPr="00ED036C">
          <w:t xml:space="preserve">According to </w:t>
        </w:r>
      </w:hyperlink>
      <w:r w:rsidR="009D1FEB">
        <w:fldChar w:fldCharType="begin" w:fldLock="1"/>
      </w:r>
      <w:r w:rsidR="009D1FEB">
        <w:instrText>ADDIN CSL_CITATION {"citationItems":[{"id":"ITEM-1","itemData":{"URL":"https://www.slideshare.net/hootsuite/hootsuite-survey-highlights-importance-of-social-media-across-the-customer-journey/1","accessed":{"date-parts":[["2019","10","29"]]},"author":[{"dropping-particle":"","family":"Hootsuite","given":"","non-dropping-particle":"","parse-names":false,"suffix":""}],"id":"ITEM-1","issued":{"date-parts":[["2016"]]},"title":"Hootsuite Survey Highlights Importance of Social Media Across the Cus…","type":"webpage"},"uris":["http://www.mendeley.com/documents/?uuid=9b459089-5562-386c-879a-0f5240709ac8"]}],"mendeley":{"formattedCitation":"(Hootsuite, 2016)","plainTextFormattedCitation":"(Hootsuite, 2016)","previouslyFormattedCitation":"(Hootsuite, 2016)"},"properties":{"noteIndex":0},"schema":"https://github.com/citation-style-language/schema/raw/master/csl-citation.json"}</w:instrText>
      </w:r>
      <w:r w:rsidR="009D1FEB">
        <w:fldChar w:fldCharType="separate"/>
      </w:r>
      <w:r w:rsidR="009D1FEB" w:rsidRPr="009D1FEB">
        <w:rPr>
          <w:noProof/>
        </w:rPr>
        <w:t>(Hootsuite, 2016)</w:t>
      </w:r>
      <w:r w:rsidR="009D1FEB">
        <w:fldChar w:fldCharType="end"/>
      </w:r>
      <w:r w:rsidR="00ED036C" w:rsidRPr="00ED036C">
        <w:t xml:space="preserve">, nearly half of Americans have interacted with companies or institutions </w:t>
      </w:r>
      <w:r w:rsidR="002109CE" w:rsidRPr="00ED036C">
        <w:t>at least</w:t>
      </w:r>
      <w:r w:rsidR="00ED036C" w:rsidRPr="00ED036C">
        <w:t xml:space="preserve"> </w:t>
      </w:r>
      <w:r w:rsidR="002109CE">
        <w:t xml:space="preserve">on </w:t>
      </w:r>
      <w:r w:rsidR="00ED036C" w:rsidRPr="00ED036C">
        <w:t>one of the social media networks</w:t>
      </w:r>
      <w:r w:rsidR="00E54A39">
        <w:t>. W</w:t>
      </w:r>
      <w:r w:rsidR="000D2D8F">
        <w:t>ith 500 million tweets just on Twitter each day</w:t>
      </w:r>
      <w:r w:rsidR="00E54A39">
        <w:t>, there is</w:t>
      </w:r>
      <w:r w:rsidR="000B7425">
        <w:t xml:space="preserve"> </w:t>
      </w:r>
      <w:r w:rsidR="00A53E26">
        <w:t xml:space="preserve">a </w:t>
      </w:r>
      <w:r w:rsidR="00E54A39">
        <w:t>vast</w:t>
      </w:r>
      <w:r w:rsidR="000D2D8F">
        <w:t xml:space="preserve"> amount of data available</w:t>
      </w:r>
      <w:r w:rsidR="008727BD">
        <w:t xml:space="preserve">, </w:t>
      </w:r>
      <w:r w:rsidR="00E54A39">
        <w:t xml:space="preserve">which </w:t>
      </w:r>
      <w:r w:rsidR="008727BD">
        <w:t>can provide lot</w:t>
      </w:r>
      <w:r w:rsidR="00A53E26">
        <w:t>s</w:t>
      </w:r>
      <w:r w:rsidR="008727BD">
        <w:t xml:space="preserve"> of actionable </w:t>
      </w:r>
      <w:r w:rsidR="00D643D7">
        <w:t xml:space="preserve">perceptions </w:t>
      </w:r>
      <w:r w:rsidR="002109CE">
        <w:t>t</w:t>
      </w:r>
      <w:r w:rsidR="00D643D7">
        <w:t>o business.</w:t>
      </w:r>
      <w:r w:rsidR="0055099D">
        <w:t xml:space="preserve"> Although </w:t>
      </w:r>
      <w:r w:rsidR="00A53E26">
        <w:t xml:space="preserve">the </w:t>
      </w:r>
      <w:r w:rsidR="0055099D">
        <w:t>t</w:t>
      </w:r>
      <w:r w:rsidR="0055099D" w:rsidRPr="0055099D">
        <w:t xml:space="preserve">ext </w:t>
      </w:r>
      <w:r w:rsidR="00FB05FB">
        <w:t>is</w:t>
      </w:r>
      <w:r w:rsidR="0055099D" w:rsidRPr="0055099D">
        <w:t xml:space="preserve"> an extremely rich source of information, </w:t>
      </w:r>
      <w:r w:rsidR="002D5581" w:rsidRPr="0055099D">
        <w:t>mining</w:t>
      </w:r>
      <w:r w:rsidR="0055099D" w:rsidRPr="0055099D">
        <w:t xml:space="preserve"> insights from it </w:t>
      </w:r>
      <w:r w:rsidR="002D5581">
        <w:t>is not easy</w:t>
      </w:r>
      <w:r w:rsidR="0055099D" w:rsidRPr="0055099D">
        <w:t xml:space="preserve"> and </w:t>
      </w:r>
      <w:r w:rsidR="006A000E">
        <w:t xml:space="preserve">takes </w:t>
      </w:r>
      <w:r w:rsidR="00DA41EF">
        <w:t xml:space="preserve">the </w:t>
      </w:r>
      <w:r w:rsidR="006A000E">
        <w:t>countless amount of</w:t>
      </w:r>
      <w:r w:rsidR="00FB05FB">
        <w:t xml:space="preserve"> </w:t>
      </w:r>
      <w:r w:rsidR="0055099D" w:rsidRPr="0055099D">
        <w:t xml:space="preserve">time due to its unstructured nature. </w:t>
      </w:r>
      <w:r w:rsidR="004D37BB">
        <w:t xml:space="preserve"> </w:t>
      </w:r>
      <w:r w:rsidR="00A407B6">
        <w:t>Hence t</w:t>
      </w:r>
      <w:r w:rsidR="00A5549B" w:rsidRPr="00A5549B">
        <w:t xml:space="preserve">he </w:t>
      </w:r>
      <w:r w:rsidR="00A407B6">
        <w:t>topic</w:t>
      </w:r>
      <w:r w:rsidR="00A5549B" w:rsidRPr="00A5549B">
        <w:t xml:space="preserve"> of classification has been widely studied in data mining, machine learning, </w:t>
      </w:r>
      <w:r w:rsidR="002F576A">
        <w:t xml:space="preserve">rather </w:t>
      </w:r>
      <w:r w:rsidR="001C2394">
        <w:t>data science in general</w:t>
      </w:r>
      <w:r w:rsidR="00A5549B" w:rsidRPr="00A5549B">
        <w:t xml:space="preserve">, with applications in a number of diverse domains, such as </w:t>
      </w:r>
      <w:r w:rsidR="00563C27">
        <w:t xml:space="preserve">marketing, </w:t>
      </w:r>
      <w:r w:rsidR="00711BA0">
        <w:t>financial trading</w:t>
      </w:r>
      <w:r w:rsidR="00A5549B" w:rsidRPr="00A5549B">
        <w:t>,</w:t>
      </w:r>
      <w:r w:rsidR="00711BA0">
        <w:t xml:space="preserve"> fraud detection,</w:t>
      </w:r>
      <w:r w:rsidR="00A5549B" w:rsidRPr="00A5549B">
        <w:t xml:space="preserve"> medical diagnosis, </w:t>
      </w:r>
      <w:r w:rsidR="00DA41EF">
        <w:t xml:space="preserve">the </w:t>
      </w:r>
      <w:r w:rsidR="00711BA0">
        <w:t>voice of customer</w:t>
      </w:r>
      <w:r w:rsidR="00A53E26">
        <w:t>s</w:t>
      </w:r>
      <w:r w:rsidR="00A5549B" w:rsidRPr="00A5549B">
        <w:t xml:space="preserve">, </w:t>
      </w:r>
      <w:r w:rsidR="00990B5E">
        <w:t>etc..</w:t>
      </w:r>
    </w:p>
    <w:p w14:paraId="76A6C151" w14:textId="31CD3710" w:rsidR="00CF7682" w:rsidRPr="009D1FEB" w:rsidRDefault="009B176F" w:rsidP="006F183A">
      <w:r w:rsidRPr="009D1FEB">
        <w:t xml:space="preserve">Till 1975, </w:t>
      </w:r>
      <w:r w:rsidR="00A87B58" w:rsidRPr="009D1FEB">
        <w:t>for automatic indexing and content or text analysis</w:t>
      </w:r>
      <w:r w:rsidR="00A66818">
        <w:t>,</w:t>
      </w:r>
      <w:r w:rsidR="00A87B58" w:rsidRPr="009D1FEB">
        <w:t xml:space="preserve"> </w:t>
      </w:r>
      <w:r w:rsidRPr="009D1FEB">
        <w:t>a</w:t>
      </w:r>
      <w:r w:rsidR="00F071D8" w:rsidRPr="009D1FEB">
        <w:t xml:space="preserve"> </w:t>
      </w:r>
      <w:r w:rsidRPr="009D1FEB">
        <w:t>quality of work had been done us</w:t>
      </w:r>
      <w:r w:rsidR="00A53E26">
        <w:t>ing</w:t>
      </w:r>
      <w:r w:rsidRPr="009D1FEB">
        <w:t xml:space="preserve"> statistical or probabilistic techniques</w:t>
      </w:r>
      <w:r w:rsidR="00F071D8" w:rsidRPr="009D1FEB">
        <w:t>. But</w:t>
      </w:r>
      <w:r w:rsidRPr="009D1FEB">
        <w:t xml:space="preserve"> </w:t>
      </w:r>
      <w:r w:rsidR="00F43BBD" w:rsidRPr="009D1FEB">
        <w:t xml:space="preserve">regardless of efforts, these methods </w:t>
      </w:r>
      <w:r w:rsidR="004D5EEC" w:rsidRPr="009D1FEB">
        <w:t>were very complex in nature and lacked in accuracy</w:t>
      </w:r>
      <w:r w:rsidR="000E217C" w:rsidRPr="009D1FEB">
        <w:t xml:space="preserve">. Then a method known as discrimination value analysis was </w:t>
      </w:r>
      <w:r w:rsidR="00C8106C" w:rsidRPr="009D1FEB">
        <w:t xml:space="preserve">introduced which </w:t>
      </w:r>
      <w:r w:rsidR="00A109A3" w:rsidRPr="009D1FEB">
        <w:t xml:space="preserve">ranks the words in a text in </w:t>
      </w:r>
      <w:r w:rsidR="00387A8D">
        <w:t xml:space="preserve">the </w:t>
      </w:r>
      <w:r w:rsidR="00A109A3" w:rsidRPr="009D1FEB">
        <w:t xml:space="preserve">relevance </w:t>
      </w:r>
      <w:r w:rsidR="004A03BB">
        <w:t>of</w:t>
      </w:r>
      <w:r w:rsidR="00A109A3" w:rsidRPr="009D1FEB">
        <w:t xml:space="preserve"> </w:t>
      </w:r>
      <w:r w:rsidR="00A91B19" w:rsidRPr="009D1FEB">
        <w:t>each document, from the other.</w:t>
      </w:r>
      <w:r w:rsidR="001763F1" w:rsidRPr="009D1FEB">
        <w:t xml:space="preserve"> </w:t>
      </w:r>
      <w:r w:rsidR="00AA1A2D">
        <w:t>“</w:t>
      </w:r>
      <w:r w:rsidR="001763F1" w:rsidRPr="009D1FEB">
        <w:t>The value of a term is cal</w:t>
      </w:r>
      <w:r w:rsidR="009C036E" w:rsidRPr="009D1FEB">
        <w:t>c</w:t>
      </w:r>
      <w:r w:rsidR="001763F1" w:rsidRPr="009D1FEB">
        <w:t>ulated</w:t>
      </w:r>
      <w:r w:rsidR="009C036E" w:rsidRPr="009D1FEB">
        <w:t xml:space="preserve"> as how much the average separation between individual document change when the given term is assigned</w:t>
      </w:r>
      <w:r w:rsidR="00FD3FA4" w:rsidRPr="009D1FEB">
        <w:t xml:space="preserve"> for content identification</w:t>
      </w:r>
      <w:r w:rsidR="00AA1A2D">
        <w:t xml:space="preserve"> and the best words are those which achieve greatest separation” </w:t>
      </w:r>
      <w:r w:rsidR="00A34DF7" w:rsidRPr="009D1FEB">
        <w:fldChar w:fldCharType="begin" w:fldLock="1"/>
      </w:r>
      <w:r w:rsidR="009D1FEB">
        <w:instrText>ADDIN CSL_CITATION {"citationItems":[{"id":"ITEM-1","itemData":{"DOI":"10.1002/asi.4630260106","ISSN":"10974571","abstract":"A good deal of work has been done over the years in an attempt to use statistical or probabilistic techniques as a basis for automatic indexing and content analysis. (1–10) Unfortunately, many of these methods are lacking in effectiveness, and the more refined procedures are computationally unattractive. A new technique, known as discrimination value analysis, ranks the text words in accordance with how well they are able to discriminate the documents of a collection from each other; that is, the value of a term depends on how much the average separation between individual documents changes when the given term is assigned for content identification. The best words are those which achieve the greatest separation. The discrimination value analysis is computationally simple, and it assigns a specific role in content analysis to single words, juxtaposed words and phrases, and word groups or thesaurus categories. Experimental results are given showing the effectiveness of the technique. Copyright © 1975 Wiley Periodicals, Inc., A Wiley Company","author":[{"dropping-particle":"","family":"Salton","given":"G.","non-dropping-particle":"","parse-names":false,"suffix":""},{"dropping-particle":"","family":"Yang","given":"C. S.","non-dropping-particle":"","parse-names":false,"suffix":""},{"dropping-particle":"","family":"Yu","given":"C. T.","non-dropping-particle":"","parse-names":false,"suffix":""}],"container-title":"Journal of the American Society for Information Science","id":"ITEM-1","issue":"1","issued":{"date-parts":[["1975"]]},"page":"33-44","title":"A theory of term importance in automatic text analysis","type":"article-journal","volume":"26"},"uris":["http://www.mendeley.com/documents/?uuid=ff9fe4c9-e47f-3955-8a7f-bf8ee8def27e"]}],"mendeley":{"formattedCitation":"(Salton, Yang, &amp; Yu, 1975)","plainTextFormattedCitation":"(Salton, Yang, &amp; Yu, 1975)","previouslyFormattedCitation":"(Salton, Yang, &amp; Yu, 1975)"},"properties":{"noteIndex":0},"schema":"https://github.com/citation-style-language/schema/raw/master/csl-citation.json"}</w:instrText>
      </w:r>
      <w:r w:rsidR="00A34DF7" w:rsidRPr="009D1FEB">
        <w:fldChar w:fldCharType="separate"/>
      </w:r>
      <w:r w:rsidR="00A34DF7" w:rsidRPr="009D1FEB">
        <w:rPr>
          <w:noProof/>
        </w:rPr>
        <w:t>(Salton, Yang, &amp; Yu, 1975)</w:t>
      </w:r>
      <w:r w:rsidR="00A34DF7" w:rsidRPr="009D1FEB">
        <w:fldChar w:fldCharType="end"/>
      </w:r>
      <w:r w:rsidR="00A34DF7" w:rsidRPr="009D1FEB">
        <w:t>.</w:t>
      </w:r>
      <w:r w:rsidR="00AA1A2D">
        <w:t xml:space="preserve"> </w:t>
      </w:r>
      <w:r w:rsidR="005A1982">
        <w:t xml:space="preserve">This method was relatively simple, compared to older versions of text </w:t>
      </w:r>
      <w:r w:rsidR="00150961">
        <w:t xml:space="preserve">discrimination by assigning a specific role to each word </w:t>
      </w:r>
      <w:r w:rsidR="006D0A91">
        <w:t xml:space="preserve">in text analysis, comparing the </w:t>
      </w:r>
      <w:r w:rsidR="000A15DA">
        <w:t xml:space="preserve">words and phrases and word categories. The results were </w:t>
      </w:r>
      <w:r w:rsidR="00285E19">
        <w:t>also appealing.</w:t>
      </w:r>
      <w:r w:rsidR="006D0A91">
        <w:t xml:space="preserve"> </w:t>
      </w:r>
    </w:p>
    <w:p w14:paraId="1272E282" w14:textId="619101DE" w:rsidR="00285E19" w:rsidRDefault="006106AD" w:rsidP="006F183A">
      <w:pPr>
        <w:rPr>
          <w:rFonts w:asciiTheme="majorHAnsi" w:hAnsiTheme="majorHAnsi" w:cstheme="majorHAnsi"/>
        </w:rPr>
      </w:pPr>
      <w:r>
        <w:rPr>
          <w:rFonts w:asciiTheme="majorHAnsi" w:hAnsiTheme="majorHAnsi" w:cstheme="majorHAnsi"/>
        </w:rPr>
        <w:t xml:space="preserve">In 1998, </w:t>
      </w:r>
      <w:r>
        <w:rPr>
          <w:rFonts w:asciiTheme="majorHAnsi" w:hAnsiTheme="majorHAnsi" w:cstheme="majorHAnsi"/>
        </w:rPr>
        <w:fldChar w:fldCharType="begin" w:fldLock="1"/>
      </w:r>
      <w:r w:rsidR="00573220">
        <w:rPr>
          <w:rFonts w:asciiTheme="majorHAnsi" w:hAnsiTheme="majorHAnsi" w:cstheme="majorHAnsi"/>
        </w:rPr>
        <w:instrText>ADDIN CSL_CITATION {"citationItems":[{"id":"ITEM-1","itemData":{"author":[{"dropping-particle":"","family":"Russell Bernard","given":"H","non-dropping-particle":"","parse-names":false,"suffix":""},{"dropping-particle":"","family":"Ryan","given":"Gery","non-dropping-particle":"","parse-names":false,"suffix":""}],"id":"ITEM-1","issued":{"date-parts":[["1998"]]},"title":"Text Analysis: Qualitative and Quantitative Methods","type":"report"},"uris":["http://www.mendeley.com/documents/?uuid=a6bece3b-cec3-3f74-8adb-20a6da0d35d9"]}],"mendeley":{"formattedCitation":"(Russell Bernard &amp; Ryan, 1998)","plainTextFormattedCitation":"(Russell Bernard &amp; Ryan, 1998)","previouslyFormattedCitation":"(Russell Bernard &amp; Ryan, 1998)"},"properties":{"noteIndex":0},"schema":"https://github.com/citation-style-language/schema/raw/master/csl-citation.json"}</w:instrText>
      </w:r>
      <w:r>
        <w:rPr>
          <w:rFonts w:asciiTheme="majorHAnsi" w:hAnsiTheme="majorHAnsi" w:cstheme="majorHAnsi"/>
        </w:rPr>
        <w:fldChar w:fldCharType="separate"/>
      </w:r>
      <w:r w:rsidRPr="006106AD">
        <w:rPr>
          <w:rFonts w:asciiTheme="majorHAnsi" w:hAnsiTheme="majorHAnsi" w:cstheme="majorHAnsi"/>
          <w:noProof/>
        </w:rPr>
        <w:t>(Russell Bernard &amp; Ryan, 1998)</w:t>
      </w:r>
      <w:r>
        <w:rPr>
          <w:rFonts w:asciiTheme="majorHAnsi" w:hAnsiTheme="majorHAnsi" w:cstheme="majorHAnsi"/>
        </w:rPr>
        <w:fldChar w:fldCharType="end"/>
      </w:r>
      <w:r>
        <w:rPr>
          <w:rFonts w:asciiTheme="majorHAnsi" w:hAnsiTheme="majorHAnsi" w:cstheme="majorHAnsi"/>
        </w:rPr>
        <w:t xml:space="preserve"> </w:t>
      </w:r>
      <w:r w:rsidR="009A3851">
        <w:rPr>
          <w:rFonts w:asciiTheme="majorHAnsi" w:hAnsiTheme="majorHAnsi" w:cstheme="majorHAnsi"/>
        </w:rPr>
        <w:t xml:space="preserve">did research on text analysis using </w:t>
      </w:r>
      <w:r w:rsidR="00387A8D">
        <w:rPr>
          <w:rFonts w:asciiTheme="majorHAnsi" w:hAnsiTheme="majorHAnsi" w:cstheme="majorHAnsi"/>
        </w:rPr>
        <w:t>the q</w:t>
      </w:r>
      <w:r w:rsidR="009A3851">
        <w:rPr>
          <w:rFonts w:asciiTheme="majorHAnsi" w:hAnsiTheme="majorHAnsi" w:cstheme="majorHAnsi"/>
        </w:rPr>
        <w:t>uantitative and qualitative method</w:t>
      </w:r>
      <w:r w:rsidR="00387A8D">
        <w:rPr>
          <w:rFonts w:asciiTheme="majorHAnsi" w:hAnsiTheme="majorHAnsi" w:cstheme="majorHAnsi"/>
        </w:rPr>
        <w:t>s</w:t>
      </w:r>
      <w:r w:rsidR="009A3851">
        <w:rPr>
          <w:rFonts w:asciiTheme="majorHAnsi" w:hAnsiTheme="majorHAnsi" w:cstheme="majorHAnsi"/>
        </w:rPr>
        <w:t xml:space="preserve"> </w:t>
      </w:r>
      <w:r w:rsidR="00DE7966">
        <w:rPr>
          <w:rFonts w:asciiTheme="majorHAnsi" w:hAnsiTheme="majorHAnsi" w:cstheme="majorHAnsi"/>
        </w:rPr>
        <w:t>on human thought and behavior.</w:t>
      </w:r>
      <w:r w:rsidR="00240556" w:rsidRPr="00240556">
        <w:t xml:space="preserve"> </w:t>
      </w:r>
      <w:r w:rsidR="00240556">
        <w:t>The research was on content analysis of s</w:t>
      </w:r>
      <w:r w:rsidR="00240556" w:rsidRPr="00240556">
        <w:rPr>
          <w:rFonts w:asciiTheme="majorHAnsi" w:hAnsiTheme="majorHAnsi" w:cstheme="majorHAnsi"/>
        </w:rPr>
        <w:t>urvey</w:t>
      </w:r>
      <w:r w:rsidR="00240556">
        <w:rPr>
          <w:rFonts w:asciiTheme="majorHAnsi" w:hAnsiTheme="majorHAnsi" w:cstheme="majorHAnsi"/>
        </w:rPr>
        <w:t>s</w:t>
      </w:r>
      <w:r w:rsidR="00240556" w:rsidRPr="00240556">
        <w:rPr>
          <w:rFonts w:asciiTheme="majorHAnsi" w:hAnsiTheme="majorHAnsi" w:cstheme="majorHAnsi"/>
        </w:rPr>
        <w:t xml:space="preserve"> and </w:t>
      </w:r>
      <w:r w:rsidR="00240556">
        <w:rPr>
          <w:rFonts w:asciiTheme="majorHAnsi" w:hAnsiTheme="majorHAnsi" w:cstheme="majorHAnsi"/>
        </w:rPr>
        <w:t xml:space="preserve">in </w:t>
      </w:r>
      <w:r w:rsidR="00240556" w:rsidRPr="00240556">
        <w:rPr>
          <w:rFonts w:asciiTheme="majorHAnsi" w:hAnsiTheme="majorHAnsi" w:cstheme="majorHAnsi"/>
        </w:rPr>
        <w:t xml:space="preserve">particular </w:t>
      </w:r>
      <w:r w:rsidR="00573220">
        <w:rPr>
          <w:rFonts w:asciiTheme="majorHAnsi" w:hAnsiTheme="majorHAnsi" w:cstheme="majorHAnsi"/>
        </w:rPr>
        <w:t>“</w:t>
      </w:r>
      <w:r w:rsidR="00240556" w:rsidRPr="00240556">
        <w:rPr>
          <w:rFonts w:asciiTheme="majorHAnsi" w:hAnsiTheme="majorHAnsi" w:cstheme="majorHAnsi"/>
        </w:rPr>
        <w:t xml:space="preserve">how anthropologists have used those methods to look for meaning and pattern in </w:t>
      </w:r>
      <w:r w:rsidR="00387A8D">
        <w:rPr>
          <w:rFonts w:asciiTheme="majorHAnsi" w:hAnsiTheme="majorHAnsi" w:cstheme="majorHAnsi"/>
        </w:rPr>
        <w:t xml:space="preserve">the </w:t>
      </w:r>
      <w:r w:rsidR="00240556" w:rsidRPr="00240556">
        <w:rPr>
          <w:rFonts w:asciiTheme="majorHAnsi" w:hAnsiTheme="majorHAnsi" w:cstheme="majorHAnsi"/>
        </w:rPr>
        <w:t>written text</w:t>
      </w:r>
      <w:r w:rsidR="00573220">
        <w:rPr>
          <w:rFonts w:asciiTheme="majorHAnsi" w:hAnsiTheme="majorHAnsi" w:cstheme="majorHAnsi"/>
        </w:rPr>
        <w:t>”</w:t>
      </w:r>
      <w:r w:rsidR="00B44D0D">
        <w:rPr>
          <w:rFonts w:asciiTheme="majorHAnsi" w:hAnsiTheme="majorHAnsi" w:cstheme="majorHAnsi"/>
        </w:rPr>
        <w:fldChar w:fldCharType="begin" w:fldLock="1"/>
      </w:r>
      <w:r w:rsidR="00836670">
        <w:rPr>
          <w:rFonts w:asciiTheme="majorHAnsi" w:hAnsiTheme="majorHAnsi" w:cstheme="majorHAnsi"/>
        </w:rPr>
        <w:instrText>ADDIN CSL_CITATION {"citationItems":[{"id":"ITEM-1","itemData":{"author":[{"dropping-particle":"","family":"Russell Bernard","given":"H","non-dropping-particle":"","parse-names":false,"suffix":""},{"dropping-particle":"","family":"Ryan","given":"Gery","non-dropping-particle":"","parse-names":false,"suffix":""}],"id":"ITEM-1","issued":{"date-parts":[["1998"]]},"title":"Text Analysis: Qualitative and Quantitative Methods","type":"report"},"uris":["http://www.mendeley.com/documents/?uuid=a6bece3b-cec3-3f74-8adb-20a6da0d35d9"]}],"mendeley":{"formattedCitation":"(Russell Bernard &amp; Ryan, 1998)","plainTextFormattedCitation":"(Russell Bernard &amp; Ryan, 1998)","previouslyFormattedCitation":"(Russell Bernard &amp; Ryan, 1998)"},"properties":{"noteIndex":0},"schema":"https://github.com/citation-style-language/schema/raw/master/csl-citation.json"}</w:instrText>
      </w:r>
      <w:r w:rsidR="00B44D0D">
        <w:rPr>
          <w:rFonts w:asciiTheme="majorHAnsi" w:hAnsiTheme="majorHAnsi" w:cstheme="majorHAnsi"/>
        </w:rPr>
        <w:fldChar w:fldCharType="separate"/>
      </w:r>
      <w:r w:rsidR="0031610B" w:rsidRPr="0031610B">
        <w:rPr>
          <w:rFonts w:asciiTheme="majorHAnsi" w:hAnsiTheme="majorHAnsi" w:cstheme="majorHAnsi"/>
          <w:noProof/>
        </w:rPr>
        <w:t>(Russell Bernard &amp; Ryan, 1998)</w:t>
      </w:r>
      <w:r w:rsidR="00B44D0D">
        <w:rPr>
          <w:rFonts w:asciiTheme="majorHAnsi" w:hAnsiTheme="majorHAnsi" w:cstheme="majorHAnsi"/>
        </w:rPr>
        <w:fldChar w:fldCharType="end"/>
      </w:r>
      <w:r w:rsidR="00573220">
        <w:rPr>
          <w:rFonts w:asciiTheme="majorHAnsi" w:hAnsiTheme="majorHAnsi" w:cstheme="majorHAnsi"/>
        </w:rPr>
        <w:t>.</w:t>
      </w:r>
      <w:r w:rsidR="004676EE">
        <w:rPr>
          <w:rFonts w:asciiTheme="majorHAnsi" w:hAnsiTheme="majorHAnsi" w:cstheme="majorHAnsi"/>
        </w:rPr>
        <w:t xml:space="preserve"> </w:t>
      </w:r>
      <w:r w:rsidR="00A76B43">
        <w:rPr>
          <w:rFonts w:asciiTheme="majorHAnsi" w:hAnsiTheme="majorHAnsi" w:cstheme="majorHAnsi"/>
        </w:rPr>
        <w:t xml:space="preserve">Researchers focused on collecting and analyzing text data </w:t>
      </w:r>
      <w:r w:rsidR="00345AF3">
        <w:rPr>
          <w:rFonts w:asciiTheme="majorHAnsi" w:hAnsiTheme="majorHAnsi" w:cstheme="majorHAnsi"/>
        </w:rPr>
        <w:t xml:space="preserve">from political speeches, reviews, </w:t>
      </w:r>
      <w:r w:rsidR="009828E0">
        <w:rPr>
          <w:rFonts w:asciiTheme="majorHAnsi" w:hAnsiTheme="majorHAnsi" w:cstheme="majorHAnsi"/>
        </w:rPr>
        <w:t xml:space="preserve">the </w:t>
      </w:r>
      <w:r w:rsidR="00345AF3">
        <w:rPr>
          <w:rFonts w:asciiTheme="majorHAnsi" w:hAnsiTheme="majorHAnsi" w:cstheme="majorHAnsi"/>
        </w:rPr>
        <w:t xml:space="preserve">editorial column in </w:t>
      </w:r>
      <w:r w:rsidR="004A03BB">
        <w:rPr>
          <w:rFonts w:asciiTheme="majorHAnsi" w:hAnsiTheme="majorHAnsi" w:cstheme="majorHAnsi"/>
        </w:rPr>
        <w:t xml:space="preserve">the </w:t>
      </w:r>
      <w:r w:rsidR="00345AF3">
        <w:rPr>
          <w:rFonts w:asciiTheme="majorHAnsi" w:hAnsiTheme="majorHAnsi" w:cstheme="majorHAnsi"/>
        </w:rPr>
        <w:t xml:space="preserve">newspaper, transcriptions, </w:t>
      </w:r>
      <w:r w:rsidR="003558EF">
        <w:rPr>
          <w:rFonts w:asciiTheme="majorHAnsi" w:hAnsiTheme="majorHAnsi" w:cstheme="majorHAnsi"/>
        </w:rPr>
        <w:t>personal d</w:t>
      </w:r>
      <w:r w:rsidR="004A03BB">
        <w:rPr>
          <w:rFonts w:asciiTheme="majorHAnsi" w:hAnsiTheme="majorHAnsi" w:cstheme="majorHAnsi"/>
        </w:rPr>
        <w:t>i</w:t>
      </w:r>
      <w:r w:rsidR="003558EF">
        <w:rPr>
          <w:rFonts w:asciiTheme="majorHAnsi" w:hAnsiTheme="majorHAnsi" w:cstheme="majorHAnsi"/>
        </w:rPr>
        <w:t>aries and so on</w:t>
      </w:r>
      <w:r w:rsidR="005F1C39">
        <w:rPr>
          <w:rFonts w:asciiTheme="majorHAnsi" w:hAnsiTheme="majorHAnsi" w:cstheme="majorHAnsi"/>
        </w:rPr>
        <w:t>, with m</w:t>
      </w:r>
      <w:r w:rsidR="003558EF">
        <w:rPr>
          <w:rFonts w:asciiTheme="majorHAnsi" w:hAnsiTheme="majorHAnsi" w:cstheme="majorHAnsi"/>
        </w:rPr>
        <w:t>ost of which deal with images</w:t>
      </w:r>
      <w:r w:rsidR="005F1C39">
        <w:rPr>
          <w:rFonts w:asciiTheme="majorHAnsi" w:hAnsiTheme="majorHAnsi" w:cstheme="majorHAnsi"/>
        </w:rPr>
        <w:t xml:space="preserve">. They </w:t>
      </w:r>
      <w:r w:rsidR="00DF10E6">
        <w:rPr>
          <w:rFonts w:asciiTheme="majorHAnsi" w:hAnsiTheme="majorHAnsi" w:cstheme="majorHAnsi"/>
        </w:rPr>
        <w:t xml:space="preserve">covered two types of text analysis, one </w:t>
      </w:r>
      <w:r w:rsidR="00B81F6C">
        <w:rPr>
          <w:rFonts w:asciiTheme="majorHAnsi" w:hAnsiTheme="majorHAnsi" w:cstheme="majorHAnsi"/>
        </w:rPr>
        <w:t>“</w:t>
      </w:r>
      <w:r w:rsidR="00DF10E6">
        <w:rPr>
          <w:rFonts w:asciiTheme="majorHAnsi" w:hAnsiTheme="majorHAnsi" w:cstheme="majorHAnsi"/>
        </w:rPr>
        <w:t>linguistic tradition</w:t>
      </w:r>
      <w:r w:rsidR="00B81F6C">
        <w:rPr>
          <w:rFonts w:asciiTheme="majorHAnsi" w:hAnsiTheme="majorHAnsi" w:cstheme="majorHAnsi"/>
        </w:rPr>
        <w:t>”</w:t>
      </w:r>
      <w:r w:rsidR="00DF10E6">
        <w:rPr>
          <w:rFonts w:asciiTheme="majorHAnsi" w:hAnsiTheme="majorHAnsi" w:cstheme="majorHAnsi"/>
        </w:rPr>
        <w:t xml:space="preserve">, which considers </w:t>
      </w:r>
      <w:r w:rsidR="009828E0">
        <w:rPr>
          <w:rFonts w:asciiTheme="majorHAnsi" w:hAnsiTheme="majorHAnsi" w:cstheme="majorHAnsi"/>
        </w:rPr>
        <w:t xml:space="preserve">the </w:t>
      </w:r>
      <w:r w:rsidR="00DF10E6">
        <w:rPr>
          <w:rFonts w:asciiTheme="majorHAnsi" w:hAnsiTheme="majorHAnsi" w:cstheme="majorHAnsi"/>
        </w:rPr>
        <w:t xml:space="preserve">text as the object of analysis </w:t>
      </w:r>
      <w:r w:rsidR="00144EFE">
        <w:rPr>
          <w:rFonts w:asciiTheme="majorHAnsi" w:hAnsiTheme="majorHAnsi" w:cstheme="majorHAnsi"/>
        </w:rPr>
        <w:t xml:space="preserve">and discovered patterns </w:t>
      </w:r>
      <w:r w:rsidR="00B81F6C">
        <w:rPr>
          <w:rFonts w:asciiTheme="majorHAnsi" w:hAnsiTheme="majorHAnsi" w:cstheme="majorHAnsi"/>
        </w:rPr>
        <w:t>and structures in them. An</w:t>
      </w:r>
      <w:r w:rsidR="00DF10E6">
        <w:rPr>
          <w:rFonts w:asciiTheme="majorHAnsi" w:hAnsiTheme="majorHAnsi" w:cstheme="majorHAnsi"/>
        </w:rPr>
        <w:t xml:space="preserve">d the </w:t>
      </w:r>
      <w:r w:rsidR="00562A91">
        <w:rPr>
          <w:rFonts w:asciiTheme="majorHAnsi" w:hAnsiTheme="majorHAnsi" w:cstheme="majorHAnsi"/>
        </w:rPr>
        <w:t xml:space="preserve">other </w:t>
      </w:r>
      <w:r w:rsidR="00B81F6C">
        <w:rPr>
          <w:rFonts w:asciiTheme="majorHAnsi" w:hAnsiTheme="majorHAnsi" w:cstheme="majorHAnsi"/>
        </w:rPr>
        <w:t>“</w:t>
      </w:r>
      <w:r w:rsidR="00562A91">
        <w:rPr>
          <w:rFonts w:asciiTheme="majorHAnsi" w:hAnsiTheme="majorHAnsi" w:cstheme="majorHAnsi"/>
        </w:rPr>
        <w:t>sociological tradition</w:t>
      </w:r>
      <w:r w:rsidR="00B81F6C">
        <w:rPr>
          <w:rFonts w:asciiTheme="majorHAnsi" w:hAnsiTheme="majorHAnsi" w:cstheme="majorHAnsi"/>
        </w:rPr>
        <w:t>”</w:t>
      </w:r>
      <w:r w:rsidR="00562A91">
        <w:rPr>
          <w:rFonts w:asciiTheme="majorHAnsi" w:hAnsiTheme="majorHAnsi" w:cstheme="majorHAnsi"/>
        </w:rPr>
        <w:t xml:space="preserve">, which considers </w:t>
      </w:r>
      <w:r w:rsidR="009828E0">
        <w:rPr>
          <w:rFonts w:asciiTheme="majorHAnsi" w:hAnsiTheme="majorHAnsi" w:cstheme="majorHAnsi"/>
        </w:rPr>
        <w:t xml:space="preserve">the </w:t>
      </w:r>
      <w:r w:rsidR="00562A91">
        <w:rPr>
          <w:rFonts w:asciiTheme="majorHAnsi" w:hAnsiTheme="majorHAnsi" w:cstheme="majorHAnsi"/>
        </w:rPr>
        <w:t xml:space="preserve">text as </w:t>
      </w:r>
      <w:r w:rsidR="004A03BB">
        <w:rPr>
          <w:rFonts w:asciiTheme="majorHAnsi" w:hAnsiTheme="majorHAnsi" w:cstheme="majorHAnsi"/>
        </w:rPr>
        <w:t xml:space="preserve">a </w:t>
      </w:r>
      <w:r w:rsidR="001A127C">
        <w:rPr>
          <w:rFonts w:asciiTheme="majorHAnsi" w:hAnsiTheme="majorHAnsi" w:cstheme="majorHAnsi"/>
        </w:rPr>
        <w:t xml:space="preserve">window into human experiences, using </w:t>
      </w:r>
      <w:r w:rsidR="001A127C" w:rsidRPr="001A127C">
        <w:rPr>
          <w:rFonts w:asciiTheme="majorHAnsi" w:hAnsiTheme="majorHAnsi" w:cstheme="majorHAnsi"/>
        </w:rPr>
        <w:t xml:space="preserve">grounded theory, classical content analysis, semantic network analysis, cognitive mapping, and Boolean analysis. </w:t>
      </w:r>
    </w:p>
    <w:p w14:paraId="6C6C14A8" w14:textId="54B98D51" w:rsidR="00A76B43" w:rsidRDefault="001A7509" w:rsidP="006F183A">
      <w:pPr>
        <w:rPr>
          <w:rFonts w:asciiTheme="majorHAnsi" w:hAnsiTheme="majorHAnsi" w:cstheme="majorHAnsi"/>
        </w:rPr>
      </w:pPr>
      <w:r>
        <w:rPr>
          <w:rFonts w:asciiTheme="majorHAnsi" w:hAnsiTheme="majorHAnsi" w:cstheme="majorHAnsi"/>
        </w:rPr>
        <w:t xml:space="preserve">Later in 2002, research was conducted on text classification using string kernels by </w:t>
      </w:r>
      <w:r>
        <w:rPr>
          <w:rFonts w:asciiTheme="majorHAnsi" w:hAnsiTheme="majorHAnsi" w:cstheme="majorHAnsi"/>
        </w:rPr>
        <w:fldChar w:fldCharType="begin" w:fldLock="1"/>
      </w:r>
      <w:r>
        <w:rPr>
          <w:rFonts w:asciiTheme="majorHAnsi" w:hAnsiTheme="majorHAnsi" w:cstheme="majorHAnsi"/>
        </w:rPr>
        <w:instrText>ADDIN CSL_CITATION {"citationItems":[{"id":"ITEM-1","itemData":{"abstract":"We propose a novel approach for categorizing text documents based on the use of a special kernel. The kernel is an inner product in the feature space generated by all subsequences of length k. A subsequence is any ordered sequence of k characters occurring in the text though not necessarily contiguously. The subsequences are weighted by an exponentially decaying factor of their full length in the text, hence emphasising those occurrences that are close to contiguous. A direct computation of this feature vector would involve a prohibitive amount of computation even for modest values of k, since the dimension of the feature space grows exponentially with k. The paper describes how despite this fact the inner product can be efficiently evaluated by a dynamic programming technique. Experimental comparisons of the performance of the kernel compared with a standard word feature space kernel (Joachims, 1998) show positive results on modestly sized datasets. The case of contiguous subsequences is also considered for comparison with the subsequences kernel with different decay factors. For larger documents and datasets the paper introduces an approximation technique that is shown to deliver good approximations efficiently for large datasets.","author":[{"dropping-particle":"","family":"Lodhi","given":"Huma","non-dropping-particle":"","parse-names":false,"suffix":""},{"dropping-particle":"","family":"Saunders","given":"Craig","non-dropping-particle":"","parse-names":false,"suffix":""},{"dropping-particle":"","family":"Shawe-Taylor","given":"John","non-dropping-particle":"","parse-names":false,"suffix":""},{"dropping-particle":"","family":"Cristianini","given":"Nello","non-dropping-particle":"","parse-names":false,"suffix":""},{"dropping-particle":"","family":"Watkins","given":"Chris","non-dropping-particle":"","parse-names":false,"suffix":""}],"container-title":"Journal of Machine Learning Research","id":"ITEM-1","issued":{"date-parts":[["2002"]]},"number-of-pages":"419-444","title":"Text Classification using String Kernels","type":"report","volume":"2"},"uris":["http://www.mendeley.com/documents/?uuid=3aae14d6-8d41-3625-8664-5de8947effc2"]}],"mendeley":{"formattedCitation":"(Lodhi, Saunders, Shawe-Taylor, Cristianini, &amp; Watkins, 2002)","plainTextFormattedCitation":"(Lodhi, Saunders, Shawe-Taylor, Cristianini, &amp; Watkins, 2002)","previouslyFormattedCitation":"(Lodhi, Saunders, Shawe-Taylor, Cristianini, &amp; Watkins, 2002)"},"properties":{"noteIndex":0},"schema":"https://github.com/citation-style-language/schema/raw/master/csl-citation.json"}</w:instrText>
      </w:r>
      <w:r>
        <w:rPr>
          <w:rFonts w:asciiTheme="majorHAnsi" w:hAnsiTheme="majorHAnsi" w:cstheme="majorHAnsi"/>
        </w:rPr>
        <w:fldChar w:fldCharType="separate"/>
      </w:r>
      <w:r w:rsidRPr="001A7509">
        <w:rPr>
          <w:rFonts w:asciiTheme="majorHAnsi" w:hAnsiTheme="majorHAnsi" w:cstheme="majorHAnsi"/>
          <w:noProof/>
        </w:rPr>
        <w:t>(Lodhi, Saunders, Shawe-Taylor, Cristianini, &amp; Watkins, 2002)</w:t>
      </w:r>
      <w:r>
        <w:rPr>
          <w:rFonts w:asciiTheme="majorHAnsi" w:hAnsiTheme="majorHAnsi" w:cstheme="majorHAnsi"/>
        </w:rPr>
        <w:fldChar w:fldCharType="end"/>
      </w:r>
      <w:r w:rsidR="004F4BC1">
        <w:rPr>
          <w:rFonts w:asciiTheme="majorHAnsi" w:hAnsiTheme="majorHAnsi" w:cstheme="majorHAnsi"/>
        </w:rPr>
        <w:t>.</w:t>
      </w:r>
      <w:r w:rsidR="00B44D0D">
        <w:rPr>
          <w:rFonts w:asciiTheme="majorHAnsi" w:hAnsiTheme="majorHAnsi" w:cstheme="majorHAnsi"/>
        </w:rPr>
        <w:t xml:space="preserve"> </w:t>
      </w:r>
      <w:r w:rsidR="00A416E0">
        <w:rPr>
          <w:rFonts w:asciiTheme="majorHAnsi" w:hAnsiTheme="majorHAnsi" w:cstheme="majorHAnsi"/>
        </w:rPr>
        <w:t xml:space="preserve">A novel approach </w:t>
      </w:r>
      <w:r w:rsidR="00A44B04">
        <w:rPr>
          <w:rFonts w:asciiTheme="majorHAnsi" w:hAnsiTheme="majorHAnsi" w:cstheme="majorHAnsi"/>
        </w:rPr>
        <w:t>to</w:t>
      </w:r>
      <w:r w:rsidR="00A416E0">
        <w:rPr>
          <w:rFonts w:asciiTheme="majorHAnsi" w:hAnsiTheme="majorHAnsi" w:cstheme="majorHAnsi"/>
        </w:rPr>
        <w:t xml:space="preserve"> categorizing text documents using kernel is discussed in detail.</w:t>
      </w:r>
      <w:r w:rsidR="006C4C9E">
        <w:rPr>
          <w:rFonts w:asciiTheme="majorHAnsi" w:hAnsiTheme="majorHAnsi" w:cstheme="majorHAnsi"/>
        </w:rPr>
        <w:t xml:space="preserve"> The term kernel  is the product </w:t>
      </w:r>
      <w:r w:rsidR="00897E1A">
        <w:rPr>
          <w:rFonts w:asciiTheme="majorHAnsi" w:hAnsiTheme="majorHAnsi" w:cstheme="majorHAnsi"/>
        </w:rPr>
        <w:t xml:space="preserve">all features of subsequent length(k) </w:t>
      </w:r>
      <w:r w:rsidR="006E0FB6">
        <w:rPr>
          <w:rFonts w:asciiTheme="majorHAnsi" w:hAnsiTheme="majorHAnsi" w:cstheme="majorHAnsi"/>
        </w:rPr>
        <w:t xml:space="preserve">i.e. any ordered sequence of k characters </w:t>
      </w:r>
      <w:r w:rsidR="00C7491C">
        <w:rPr>
          <w:rFonts w:asciiTheme="majorHAnsi" w:hAnsiTheme="majorHAnsi" w:cstheme="majorHAnsi"/>
        </w:rPr>
        <w:t xml:space="preserve">in the </w:t>
      </w:r>
      <w:r w:rsidR="006E0FB6">
        <w:rPr>
          <w:rFonts w:asciiTheme="majorHAnsi" w:hAnsiTheme="majorHAnsi" w:cstheme="majorHAnsi"/>
        </w:rPr>
        <w:t>text</w:t>
      </w:r>
      <w:r w:rsidR="00C7491C">
        <w:rPr>
          <w:rFonts w:asciiTheme="majorHAnsi" w:hAnsiTheme="majorHAnsi" w:cstheme="majorHAnsi"/>
        </w:rPr>
        <w:t>.</w:t>
      </w:r>
      <w:r w:rsidR="00F926C7">
        <w:rPr>
          <w:rFonts w:asciiTheme="majorHAnsi" w:hAnsiTheme="majorHAnsi" w:cstheme="majorHAnsi"/>
        </w:rPr>
        <w:t xml:space="preserve"> The subsequent</w:t>
      </w:r>
      <w:r w:rsidR="00A339C9">
        <w:rPr>
          <w:rFonts w:asciiTheme="majorHAnsi" w:hAnsiTheme="majorHAnsi" w:cstheme="majorHAnsi"/>
        </w:rPr>
        <w:t xml:space="preserve"> characters are weighted by an exponentially decaying factor of </w:t>
      </w:r>
      <w:r w:rsidR="00A44B04">
        <w:rPr>
          <w:rFonts w:asciiTheme="majorHAnsi" w:hAnsiTheme="majorHAnsi" w:cstheme="majorHAnsi"/>
        </w:rPr>
        <w:t xml:space="preserve">the </w:t>
      </w:r>
      <w:r w:rsidR="00A339C9">
        <w:rPr>
          <w:rFonts w:asciiTheme="majorHAnsi" w:hAnsiTheme="majorHAnsi" w:cstheme="majorHAnsi"/>
        </w:rPr>
        <w:t>full text.</w:t>
      </w:r>
      <w:r w:rsidR="00DE1296">
        <w:rPr>
          <w:rFonts w:asciiTheme="majorHAnsi" w:hAnsiTheme="majorHAnsi" w:cstheme="majorHAnsi"/>
        </w:rPr>
        <w:t xml:space="preserve"> Since the dimension of </w:t>
      </w:r>
      <w:r w:rsidR="001477C7">
        <w:rPr>
          <w:rFonts w:asciiTheme="majorHAnsi" w:hAnsiTheme="majorHAnsi" w:cstheme="majorHAnsi"/>
        </w:rPr>
        <w:t xml:space="preserve">feature space grows with k exponentially, it involves </w:t>
      </w:r>
      <w:r w:rsidR="00A44B04">
        <w:rPr>
          <w:rFonts w:asciiTheme="majorHAnsi" w:hAnsiTheme="majorHAnsi" w:cstheme="majorHAnsi"/>
        </w:rPr>
        <w:t xml:space="preserve">a </w:t>
      </w:r>
      <w:r w:rsidR="001477C7">
        <w:rPr>
          <w:rFonts w:asciiTheme="majorHAnsi" w:hAnsiTheme="majorHAnsi" w:cstheme="majorHAnsi"/>
        </w:rPr>
        <w:t>large amount of computation even for smaller values of k.</w:t>
      </w:r>
      <w:r w:rsidR="00710BA1">
        <w:rPr>
          <w:rFonts w:asciiTheme="majorHAnsi" w:hAnsiTheme="majorHAnsi" w:cstheme="majorHAnsi"/>
        </w:rPr>
        <w:t xml:space="preserve"> The paper described how in spite of</w:t>
      </w:r>
      <w:r w:rsidR="001477C7">
        <w:rPr>
          <w:rFonts w:asciiTheme="majorHAnsi" w:hAnsiTheme="majorHAnsi" w:cstheme="majorHAnsi"/>
        </w:rPr>
        <w:t xml:space="preserve"> </w:t>
      </w:r>
      <w:r w:rsidR="00223E1A">
        <w:rPr>
          <w:rFonts w:asciiTheme="majorHAnsi" w:hAnsiTheme="majorHAnsi" w:cstheme="majorHAnsi"/>
        </w:rPr>
        <w:t xml:space="preserve">computation </w:t>
      </w:r>
      <w:r w:rsidR="00A44B04">
        <w:rPr>
          <w:rFonts w:asciiTheme="majorHAnsi" w:hAnsiTheme="majorHAnsi" w:cstheme="majorHAnsi"/>
        </w:rPr>
        <w:t>complexity;</w:t>
      </w:r>
      <w:r w:rsidR="00223E1A">
        <w:rPr>
          <w:rFonts w:asciiTheme="majorHAnsi" w:hAnsiTheme="majorHAnsi" w:cstheme="majorHAnsi"/>
        </w:rPr>
        <w:t xml:space="preserve"> </w:t>
      </w:r>
      <w:r w:rsidR="00A44B04">
        <w:rPr>
          <w:rFonts w:asciiTheme="majorHAnsi" w:hAnsiTheme="majorHAnsi" w:cstheme="majorHAnsi"/>
        </w:rPr>
        <w:t xml:space="preserve">it </w:t>
      </w:r>
      <w:r w:rsidR="00223E1A">
        <w:rPr>
          <w:rFonts w:asciiTheme="majorHAnsi" w:hAnsiTheme="majorHAnsi" w:cstheme="majorHAnsi"/>
        </w:rPr>
        <w:t xml:space="preserve">can be calculated using dynamic programming methods. SVM (Support Vector Machine) </w:t>
      </w:r>
      <w:r w:rsidR="00130EDD">
        <w:rPr>
          <w:rFonts w:asciiTheme="majorHAnsi" w:hAnsiTheme="majorHAnsi" w:cstheme="majorHAnsi"/>
        </w:rPr>
        <w:t>mainly works on kernels.</w:t>
      </w:r>
    </w:p>
    <w:p w14:paraId="22085BB7" w14:textId="72C05213" w:rsidR="00130EDD" w:rsidRDefault="00142F81" w:rsidP="006F183A">
      <w:r>
        <w:rPr>
          <w:rFonts w:asciiTheme="majorHAnsi" w:hAnsiTheme="majorHAnsi" w:cstheme="majorHAnsi"/>
        </w:rPr>
        <w:t xml:space="preserve">Recently in 2016, </w:t>
      </w:r>
      <w:r w:rsidR="00A44B04">
        <w:rPr>
          <w:rFonts w:asciiTheme="majorHAnsi" w:hAnsiTheme="majorHAnsi" w:cstheme="majorHAnsi"/>
        </w:rPr>
        <w:t xml:space="preserve">the </w:t>
      </w:r>
      <w:r w:rsidR="009879B1">
        <w:rPr>
          <w:rFonts w:asciiTheme="majorHAnsi" w:hAnsiTheme="majorHAnsi" w:cstheme="majorHAnsi"/>
        </w:rPr>
        <w:t xml:space="preserve">Facebook </w:t>
      </w:r>
      <w:r w:rsidR="00247BF9">
        <w:rPr>
          <w:rFonts w:asciiTheme="majorHAnsi" w:hAnsiTheme="majorHAnsi" w:cstheme="majorHAnsi"/>
        </w:rPr>
        <w:t xml:space="preserve">AI </w:t>
      </w:r>
      <w:r>
        <w:rPr>
          <w:rFonts w:asciiTheme="majorHAnsi" w:hAnsiTheme="majorHAnsi" w:cstheme="majorHAnsi"/>
        </w:rPr>
        <w:t xml:space="preserve">research </w:t>
      </w:r>
      <w:r w:rsidR="00247BF9">
        <w:rPr>
          <w:rFonts w:asciiTheme="majorHAnsi" w:hAnsiTheme="majorHAnsi" w:cstheme="majorHAnsi"/>
        </w:rPr>
        <w:t xml:space="preserve">team </w:t>
      </w:r>
      <w:r w:rsidR="00247BF9">
        <w:rPr>
          <w:rFonts w:asciiTheme="majorHAnsi" w:hAnsiTheme="majorHAnsi" w:cstheme="majorHAnsi"/>
        </w:rPr>
        <w:fldChar w:fldCharType="begin" w:fldLock="1"/>
      </w:r>
      <w:r w:rsidR="00AD38F3">
        <w:rPr>
          <w:rFonts w:asciiTheme="majorHAnsi" w:hAnsiTheme="majorHAnsi" w:cstheme="majorHAnsi"/>
        </w:rPr>
        <w:instrText>ADDIN CSL_CITATION {"citationItems":[{"id":"ITEM-1","itemData":{"abstract":"This paper explores a simple and efficient baseline for text classification. Our experiments show that our fast text classi-fier fastText is often on par with deep learning classifiers in terms of accuracy, and many orders of magnitude faster for training and evaluation. We can train fastText on more than one billion words in less than ten minutes using a standard multicore CPU, and classify half a million sentences among 312K classes in less than a minute.","author":[{"dropping-particle":"","family":"Joulin","given":"Armand","non-dropping-particle":"","parse-names":false,"suffix":""},{"dropping-particle":"","family":"Grave","given":"Edouard","non-dropping-particle":"","parse-names":false,"suffix":""},{"dropping-particle":"","family":"Bojanowski","given":"Piotr","non-dropping-particle":"","parse-names":false,"suffix":""},{"dropping-particle":"","family":"Mikolov","given":"Tomas","non-dropping-particle":"","parse-names":false,"suffix":""}],"id":"ITEM-1","issued":{"date-parts":[["2016"]]},"title":"Bag of Tricks for Efficient Text Classification","type":"report"},"uris":["http://www.mendeley.com/documents/?uuid=0dc4b679-5970-335e-98f6-cfd1dde4742b"]}],"mendeley":{"formattedCitation":"(Joulin, Grave, Bojanowski, &amp; Mikolov, 2016)","plainTextFormattedCitation":"(Joulin, Grave, Bojanowski, &amp; Mikolov, 2016)","previouslyFormattedCitation":"(Joulin, Grave, Bojanowski, &amp; Mikolov, 2016)"},"properties":{"noteIndex":0},"schema":"https://github.com/citation-style-language/schema/raw/master/csl-citation.json"}</w:instrText>
      </w:r>
      <w:r w:rsidR="00247BF9">
        <w:rPr>
          <w:rFonts w:asciiTheme="majorHAnsi" w:hAnsiTheme="majorHAnsi" w:cstheme="majorHAnsi"/>
        </w:rPr>
        <w:fldChar w:fldCharType="separate"/>
      </w:r>
      <w:r w:rsidR="00247BF9" w:rsidRPr="00247BF9">
        <w:rPr>
          <w:rFonts w:asciiTheme="majorHAnsi" w:hAnsiTheme="majorHAnsi" w:cstheme="majorHAnsi"/>
          <w:noProof/>
        </w:rPr>
        <w:t>(Joulin, Grave, Bojanowski, &amp; Mikolov, 2016)</w:t>
      </w:r>
      <w:r w:rsidR="00247BF9">
        <w:rPr>
          <w:rFonts w:asciiTheme="majorHAnsi" w:hAnsiTheme="majorHAnsi" w:cstheme="majorHAnsi"/>
        </w:rPr>
        <w:fldChar w:fldCharType="end"/>
      </w:r>
      <w:r w:rsidR="00247BF9">
        <w:rPr>
          <w:rFonts w:asciiTheme="majorHAnsi" w:hAnsiTheme="majorHAnsi" w:cstheme="majorHAnsi"/>
        </w:rPr>
        <w:t xml:space="preserve"> </w:t>
      </w:r>
      <w:r w:rsidR="003F5FED">
        <w:rPr>
          <w:rFonts w:asciiTheme="majorHAnsi" w:hAnsiTheme="majorHAnsi" w:cstheme="majorHAnsi"/>
        </w:rPr>
        <w:t>utilizes</w:t>
      </w:r>
      <w:r>
        <w:rPr>
          <w:rFonts w:asciiTheme="majorHAnsi" w:hAnsiTheme="majorHAnsi" w:cstheme="majorHAnsi"/>
        </w:rPr>
        <w:t xml:space="preserve"> Bag of Words (BOW), to classify text.</w:t>
      </w:r>
      <w:r w:rsidR="003F5FED">
        <w:rPr>
          <w:rFonts w:asciiTheme="majorHAnsi" w:hAnsiTheme="majorHAnsi" w:cstheme="majorHAnsi"/>
        </w:rPr>
        <w:t xml:space="preserve"> A</w:t>
      </w:r>
      <w:r w:rsidR="00247BF9">
        <w:rPr>
          <w:rFonts w:asciiTheme="majorHAnsi" w:hAnsiTheme="majorHAnsi" w:cstheme="majorHAnsi"/>
        </w:rPr>
        <w:t>s</w:t>
      </w:r>
      <w:r w:rsidR="003F5FED">
        <w:rPr>
          <w:rFonts w:asciiTheme="majorHAnsi" w:hAnsiTheme="majorHAnsi" w:cstheme="majorHAnsi"/>
        </w:rPr>
        <w:t xml:space="preserve"> now text classification </w:t>
      </w:r>
      <w:r w:rsidR="006E7150">
        <w:rPr>
          <w:rFonts w:asciiTheme="majorHAnsi" w:hAnsiTheme="majorHAnsi" w:cstheme="majorHAnsi"/>
        </w:rPr>
        <w:t xml:space="preserve">plays an important role in NLP (Natural Language Processing), with many applications such as </w:t>
      </w:r>
      <w:r w:rsidR="009F018E">
        <w:rPr>
          <w:rFonts w:asciiTheme="majorHAnsi" w:hAnsiTheme="majorHAnsi" w:cstheme="majorHAnsi"/>
        </w:rPr>
        <w:t>information extraction, sentiment analysis, search algorithms, and so on.</w:t>
      </w:r>
      <w:r w:rsidR="009F018E" w:rsidRPr="009F018E">
        <w:t xml:space="preserve"> </w:t>
      </w:r>
      <w:r w:rsidR="00ED1DF6">
        <w:t>M</w:t>
      </w:r>
      <w:r w:rsidR="009F018E">
        <w:t xml:space="preserve">odels based on neural networks have become increasingly popular </w:t>
      </w:r>
      <w:r w:rsidR="0031610B">
        <w:fldChar w:fldCharType="begin" w:fldLock="1"/>
      </w:r>
      <w:r w:rsidR="00836670">
        <w:instrText>ADDIN CSL_CITATION {"citationItems":[{"id":"ITEM-1","itemData":{"DOI":"10.3115/v1/d14-1181","ISBN":"9781937284961","abstract":"We report on a series of experiments with convolutional neural networks (CNN) trained on top of pre-trained word vectors for sentence-level classification tasks. We show that a simple CNN with little hyperparameter tuning and static vectors achieves excellent results on multiple benchmarks. Learning task-specific vectors through fine-tuning offers further gains in performance. We additionally propose a simple modification to the architecture to allow for the use of both task-specific and static vectors. The CNN models discussed herein improve upon the state of the art on 4 out of 7 tasks, which include sentiment analysis and question classification.","author":[{"dropping-particle":"","family":"Kim","given":"Yoon","non-dropping-particle":"","parse-names":false,"suffix":""}],"container-title":"EMNLP 2014 - 2014 Conference on Empirical Methods in Natural Language Processing, Proceedings of the Conference","id":"ITEM-1","issued":{"date-parts":[["2014"]]},"page":"1746-1751","publisher":"Association for Computational Linguistics (ACL)","title":"Convolutional neural networks for sentence classification","type":"paper-conference"},"uris":["http://www.mendeley.com/documents/?uuid=84d3b84b-b318-3e23-90f5-8bc897b7fc0d"]}],"mendeley":{"formattedCitation":"(Kim, 2014)","plainTextFormattedCitation":"(Kim, 2014)","previouslyFormattedCitation":"(Kim, 2014)"},"properties":{"noteIndex":0},"schema":"https://github.com/citation-style-language/schema/raw/master/csl-citation.json"}</w:instrText>
      </w:r>
      <w:r w:rsidR="0031610B">
        <w:fldChar w:fldCharType="separate"/>
      </w:r>
      <w:r w:rsidR="0031610B" w:rsidRPr="0031610B">
        <w:rPr>
          <w:noProof/>
        </w:rPr>
        <w:t>(Kim, 2014)</w:t>
      </w:r>
      <w:r w:rsidR="0031610B">
        <w:fldChar w:fldCharType="end"/>
      </w:r>
      <w:r w:rsidR="0031610B">
        <w:t>.</w:t>
      </w:r>
      <w:r w:rsidR="006E7150">
        <w:rPr>
          <w:rFonts w:asciiTheme="majorHAnsi" w:hAnsiTheme="majorHAnsi" w:cstheme="majorHAnsi"/>
        </w:rPr>
        <w:t xml:space="preserve"> </w:t>
      </w:r>
      <w:r w:rsidR="00DF6F14">
        <w:rPr>
          <w:rFonts w:asciiTheme="majorHAnsi" w:hAnsiTheme="majorHAnsi" w:cstheme="majorHAnsi"/>
        </w:rPr>
        <w:t>These models</w:t>
      </w:r>
      <w:r w:rsidR="00034725">
        <w:rPr>
          <w:rFonts w:asciiTheme="majorHAnsi" w:hAnsiTheme="majorHAnsi" w:cstheme="majorHAnsi"/>
        </w:rPr>
        <w:t>,</w:t>
      </w:r>
      <w:r w:rsidR="00DF6F14">
        <w:rPr>
          <w:rFonts w:asciiTheme="majorHAnsi" w:hAnsiTheme="majorHAnsi" w:cstheme="majorHAnsi"/>
        </w:rPr>
        <w:t xml:space="preserve"> though take relatively more time to train and test</w:t>
      </w:r>
      <w:r w:rsidR="00902A64">
        <w:rPr>
          <w:rFonts w:asciiTheme="majorHAnsi" w:hAnsiTheme="majorHAnsi" w:cstheme="majorHAnsi"/>
        </w:rPr>
        <w:t>, yield high performance in real</w:t>
      </w:r>
      <w:r w:rsidR="00143A81">
        <w:rPr>
          <w:rFonts w:asciiTheme="majorHAnsi" w:hAnsiTheme="majorHAnsi" w:cstheme="majorHAnsi"/>
        </w:rPr>
        <w:t>-</w:t>
      </w:r>
      <w:r w:rsidR="00902A64">
        <w:rPr>
          <w:rFonts w:asciiTheme="majorHAnsi" w:hAnsiTheme="majorHAnsi" w:cstheme="majorHAnsi"/>
        </w:rPr>
        <w:t>time. Hence these are limited to large dataset</w:t>
      </w:r>
      <w:r w:rsidR="00ED1DF6">
        <w:rPr>
          <w:rFonts w:asciiTheme="majorHAnsi" w:hAnsiTheme="majorHAnsi" w:cstheme="majorHAnsi"/>
        </w:rPr>
        <w:t xml:space="preserve"> usage.</w:t>
      </w:r>
      <w:r w:rsidR="00ED1DF6" w:rsidRPr="00ED1DF6">
        <w:t xml:space="preserve"> </w:t>
      </w:r>
      <w:r w:rsidR="00ED1DF6">
        <w:t xml:space="preserve">Meanwhile, linear classifiers are </w:t>
      </w:r>
      <w:r w:rsidR="00090549">
        <w:t>also</w:t>
      </w:r>
      <w:r w:rsidR="00ED1DF6">
        <w:t xml:space="preserve"> considered a strong baselines for text classification problems</w:t>
      </w:r>
      <w:r w:rsidR="00836670">
        <w:fldChar w:fldCharType="begin" w:fldLock="1"/>
      </w:r>
      <w:r w:rsidR="00A611EE">
        <w:instrText>ADDIN CSL_CITATION {"citationItems":[{"id":"ITEM-1","itemData":{"abstract":"LIBLINEAR is an open source library for large-scale linear classification. It supports logistic regression and linear support vector machines. We provide easy-to-use command-line tools and library calls for users and developers. Comprehensive documents are available for both beginners and advanced users. Experiments demonstrate that LIBLINEAR is very efficient on large sparse data sets.","author":[{"dropping-particle":"","family":"Chang","given":"Kai-Wei","non-dropping-particle":"","parse-names":false,"suffix":""},{"dropping-particle":"","family":"Hsieh","given":"Cho-Jui","non-dropping-particle":"","parse-names":false,"suffix":""},{"dropping-particle":"","family":"Lin","given":"Chih-Jen","non-dropping-particle":"","parse-names":false,"suffix":""}],"container-title":"Journal of Machine Learning Research","id":"ITEM-1","issued":{"date-parts":[["2008"]]},"number-of-pages":"1871-1874","title":"LIBLINEAR: A Library for Large Linear Classification Rong-En Fan Xiang-Rui Wang","type":"report","volume":"9"},"uris":["http://www.mendeley.com/documents/?uuid=2b87611f-1ffb-37b5-800e-e54332aff005"]}],"mendeley":{"formattedCitation":"(Chang, Hsieh, &amp; Lin, 2008)","plainTextFormattedCitation":"(Chang, Hsieh, &amp; Lin, 2008)","previouslyFormattedCitation":"(Chang, Hsieh, &amp; Lin, 2008)"},"properties":{"noteIndex":0},"schema":"https://github.com/citation-style-language/schema/raw/master/csl-citation.json"}</w:instrText>
      </w:r>
      <w:r w:rsidR="00836670">
        <w:fldChar w:fldCharType="separate"/>
      </w:r>
      <w:r w:rsidR="00836670" w:rsidRPr="00836670">
        <w:rPr>
          <w:noProof/>
        </w:rPr>
        <w:t>(Chang, Hsieh, &amp; Lin, 2008)</w:t>
      </w:r>
      <w:r w:rsidR="00836670">
        <w:fldChar w:fldCharType="end"/>
      </w:r>
      <w:r w:rsidR="00ED1DF6">
        <w:t>.</w:t>
      </w:r>
      <w:r w:rsidR="00090549">
        <w:t xml:space="preserve"> </w:t>
      </w:r>
      <w:r w:rsidR="00E9405E">
        <w:t>An</w:t>
      </w:r>
      <w:r w:rsidR="00090549">
        <w:t xml:space="preserve"> </w:t>
      </w:r>
      <w:r w:rsidR="00E9405E">
        <w:t xml:space="preserve">equilibrium exists between </w:t>
      </w:r>
      <w:r w:rsidR="00143A81">
        <w:t xml:space="preserve">the </w:t>
      </w:r>
      <w:r w:rsidR="00E9405E">
        <w:t xml:space="preserve">performance of linear models and </w:t>
      </w:r>
      <w:r w:rsidR="00143A81">
        <w:t xml:space="preserve">the </w:t>
      </w:r>
      <w:r w:rsidR="00FA6CA0">
        <w:t xml:space="preserve">selection of </w:t>
      </w:r>
      <w:r w:rsidR="00143A81">
        <w:t>the correct</w:t>
      </w:r>
      <w:r w:rsidR="00FA6CA0">
        <w:t xml:space="preserve"> features. According to Agarwal</w:t>
      </w:r>
      <w:r w:rsidR="00E94920">
        <w:t>,</w:t>
      </w:r>
      <w:r w:rsidR="00FA6CA0">
        <w:t xml:space="preserve"> they do have </w:t>
      </w:r>
      <w:r w:rsidR="00E94920">
        <w:t xml:space="preserve">the </w:t>
      </w:r>
      <w:r w:rsidR="00FA6CA0">
        <w:t>potential to scale</w:t>
      </w:r>
      <w:r w:rsidR="006018CC">
        <w:t xml:space="preserve"> to</w:t>
      </w:r>
      <w:r w:rsidR="00E94920">
        <w:t xml:space="preserve"> the </w:t>
      </w:r>
      <w:r w:rsidR="006018CC">
        <w:t>large corpus</w:t>
      </w:r>
      <w:r w:rsidR="00A611EE">
        <w:t xml:space="preserve"> </w:t>
      </w:r>
      <w:r w:rsidR="00A611EE">
        <w:fldChar w:fldCharType="begin" w:fldLock="1"/>
      </w:r>
      <w:r w:rsidR="00247BF9">
        <w:instrText>ADDIN CSL_CITATION {"citationItems":[{"id":"ITEM-1","itemData":{"abstract":"We present a system and a set of techniques for learning linear predictors with convex losses on terascale data sets, with trillions of features, 1 billions of training examples and millions of parameters in an hour using a cluster of 1000 machines. Individually none of the component techniques are new, but the careful synthesis required to obtain an efficient implementation is. The result is, up to our knowledge, the most scalable and efficient linear learning system reported in the literature. 2 We describe and thoroughly evaluate the components of the system, showing the importance of the various design choices.","author":[{"dropping-particle":"","family":"Agarwal","given":"Alekh","non-dropping-particle":"","parse-names":false,"suffix":""},{"dropping-particle":"","family":"Chapelle","given":"Olivier","non-dropping-particle":"","parse-names":false,"suffix":""},{"dropping-particle":"","family":"Dudík","given":"Miroslav","non-dropping-particle":"","parse-names":false,"suffix":""},{"dropping-particle":"","family":"Langford","given":"John","non-dropping-particle":"","parse-names":false,"suffix":""}],"container-title":"Journal of Machine Learning Research","id":"ITEM-1","issued":{"date-parts":[["2014"]]},"number-of-pages":"1111-1133","title":"A Reliable Effective Terascale Linear Learning System","type":"report","volume":"15"},"uris":["http://www.mendeley.com/documents/?uuid=2b0e713d-0e78-3b55-bbbe-67b98c78f5fb"]}],"mendeley":{"formattedCitation":"(Agarwal, Chapelle, Dudík, &amp; Langford, 2014)","plainTextFormattedCitation":"(Agarwal, Chapelle, Dudík, &amp; Langford, 2014)","previouslyFormattedCitation":"(Agarwal, Chapelle, Dudík, &amp; Langford, 2014)"},"properties":{"noteIndex":0},"schema":"https://github.com/citation-style-language/schema/raw/master/csl-citation.json"}</w:instrText>
      </w:r>
      <w:r w:rsidR="00A611EE">
        <w:fldChar w:fldCharType="separate"/>
      </w:r>
      <w:r w:rsidR="00A611EE" w:rsidRPr="00A611EE">
        <w:rPr>
          <w:noProof/>
        </w:rPr>
        <w:t>(Agarwal, Chapelle, Dudík, &amp; Langford, 2014)</w:t>
      </w:r>
      <w:r w:rsidR="00A611EE">
        <w:fldChar w:fldCharType="end"/>
      </w:r>
      <w:r w:rsidR="006018CC">
        <w:t>.</w:t>
      </w:r>
      <w:r w:rsidR="00A611EE">
        <w:t xml:space="preserve">  </w:t>
      </w:r>
      <w:r w:rsidR="00B94D9B">
        <w:t xml:space="preserve">Armand and </w:t>
      </w:r>
      <w:r w:rsidR="00E94920">
        <w:t xml:space="preserve">the </w:t>
      </w:r>
      <w:r w:rsidR="00B94D9B">
        <w:t xml:space="preserve">team </w:t>
      </w:r>
      <w:r w:rsidR="00A611EE">
        <w:t>evaluate</w:t>
      </w:r>
      <w:r w:rsidR="00B94D9B">
        <w:t>d</w:t>
      </w:r>
      <w:r w:rsidR="00A611EE">
        <w:t xml:space="preserve"> the quality of </w:t>
      </w:r>
      <w:r w:rsidR="00B94D9B">
        <w:t>their</w:t>
      </w:r>
      <w:r w:rsidR="00A611EE">
        <w:t xml:space="preserve"> approach </w:t>
      </w:r>
      <w:r w:rsidR="005E5C8B">
        <w:t>“</w:t>
      </w:r>
      <w:r w:rsidR="00D95F9E">
        <w:t>F</w:t>
      </w:r>
      <w:r w:rsidR="00A611EE">
        <w:t>astText</w:t>
      </w:r>
      <w:r w:rsidR="005E5C8B">
        <w:t>”</w:t>
      </w:r>
      <w:r w:rsidR="00A611EE">
        <w:t xml:space="preserve"> on two different tasks, namely tag prediction and sentiment analysis</w:t>
      </w:r>
      <w:r w:rsidR="00D8587B">
        <w:t xml:space="preserve">, and found the accuracy </w:t>
      </w:r>
      <w:r w:rsidR="00034725">
        <w:t>to be</w:t>
      </w:r>
      <w:r w:rsidR="00D8587B">
        <w:t xml:space="preserve"> good and </w:t>
      </w:r>
      <w:r w:rsidR="00E94920">
        <w:t>is</w:t>
      </w:r>
      <w:r w:rsidR="00D8587B">
        <w:t xml:space="preserve"> much faster</w:t>
      </w:r>
      <w:r w:rsidR="00081020">
        <w:t>.</w:t>
      </w:r>
    </w:p>
    <w:p w14:paraId="58D87D6E" w14:textId="7D1B55A9" w:rsidR="00DD0E10" w:rsidRDefault="0028328F" w:rsidP="006F183A">
      <w:r>
        <w:t>Till</w:t>
      </w:r>
      <w:r w:rsidRPr="0028328F">
        <w:t xml:space="preserve"> now </w:t>
      </w:r>
      <w:r>
        <w:t xml:space="preserve">we considered text classification based on </w:t>
      </w:r>
      <w:r w:rsidR="00034725">
        <w:t xml:space="preserve">a </w:t>
      </w:r>
      <w:r>
        <w:t>collection of words</w:t>
      </w:r>
      <w:r w:rsidR="00581E03">
        <w:t xml:space="preserve">, an alternative approach </w:t>
      </w:r>
      <w:r w:rsidR="005C18B8">
        <w:t>that</w:t>
      </w:r>
      <w:r w:rsidR="00581E03">
        <w:t xml:space="preserve"> was not much studied </w:t>
      </w:r>
      <w:r w:rsidR="00AF79AE">
        <w:t xml:space="preserve">is </w:t>
      </w:r>
      <w:r w:rsidR="007918D5">
        <w:t>context or word meanings, also known as senses.</w:t>
      </w:r>
      <w:r w:rsidR="00AD38F3">
        <w:t xml:space="preserve"> A research by </w:t>
      </w:r>
      <w:r w:rsidR="00AD38F3">
        <w:fldChar w:fldCharType="begin" w:fldLock="1"/>
      </w:r>
      <w:r w:rsidR="004F7C3A">
        <w:instrText>ADDIN CSL_CITATION {"citationItems":[{"id":"ITEM-1","itemData":{"DOI":"10.1023/A:1025554732352","ISSN":"09259902","abstract":"Most of the text categorization algorithms in the literature represent documents as collections of words. An alternative which has not been sufficiently explored is the use of word meanings, also known as senses. In this paper, using several algorithms, we compare the categorization accuracy of classifiers based on words to that of classifiers based on senses. The document collection on which this comparison takes place is a subset of the annotated Brown Corpus semantic concordance. A series of experiments indicates that the use of senses does not result in any significant categorization improvement.","author":[{"dropping-particle":"","family":"Kehagias","given":"Athanasios","non-dropping-particle":"","parse-names":false,"suffix":""},{"dropping-particle":"","family":"Petridis","given":"Vassilios","non-dropping-particle":"","parse-names":false,"suffix":""},{"dropping-particle":"","family":"Kaburlasos","given":"Vassilis G.","non-dropping-particle":"","parse-names":false,"suffix":""},{"dropping-particle":"","family":"Fragkou","given":"Pavlina","non-dropping-particle":"","parse-names":false,"suffix":""}],"container-title":"Journal of Intelligent Information Systems","id":"ITEM-1","issue":"3","issued":{"date-parts":[["2003","11"]]},"page":"227-247","title":"A comparison of word- and sense-based text categorization using several classification algorithms","type":"article-journal","volume":"21"},"uris":["http://www.mendeley.com/documents/?uuid=b61d2e41-aeb5-3b07-84cc-93b06e400cf7"]}],"mendeley":{"formattedCitation":"(Kehagias, Petridis, Kaburlasos, &amp; Fragkou, 2003)","plainTextFormattedCitation":"(Kehagias, Petridis, Kaburlasos, &amp; Fragkou, 2003)","previouslyFormattedCitation":"(Kehagias, Petridis, Kaburlasos, &amp; Fragkou, 2003)"},"properties":{"noteIndex":0},"schema":"https://github.com/citation-style-language/schema/raw/master/csl-citation.json"}</w:instrText>
      </w:r>
      <w:r w:rsidR="00AD38F3">
        <w:fldChar w:fldCharType="separate"/>
      </w:r>
      <w:r w:rsidR="00AD38F3" w:rsidRPr="00AD38F3">
        <w:rPr>
          <w:noProof/>
        </w:rPr>
        <w:t>(Kehagias, Petridis, Kaburlasos, &amp; Fragkou, 2003)</w:t>
      </w:r>
      <w:r w:rsidR="00AD38F3">
        <w:fldChar w:fldCharType="end"/>
      </w:r>
      <w:r w:rsidR="00AD38F3">
        <w:t xml:space="preserve"> compared the classifier efficien</w:t>
      </w:r>
      <w:r w:rsidR="0024435B">
        <w:t>cy based on words to that of senses.</w:t>
      </w:r>
      <w:r w:rsidR="001B1DD0">
        <w:t xml:space="preserve"> After a series of experiments</w:t>
      </w:r>
      <w:r w:rsidR="005C18B8">
        <w:t>,</w:t>
      </w:r>
      <w:r w:rsidR="001B1DD0">
        <w:t xml:space="preserve"> the research concluded that the use of senses does not result in any significant improvement in categorization.</w:t>
      </w:r>
      <w:r w:rsidR="007D7C6D">
        <w:t xml:space="preserve"> However</w:t>
      </w:r>
      <w:r w:rsidR="005C18B8">
        <w:t>,</w:t>
      </w:r>
      <w:r w:rsidR="007D7C6D">
        <w:t xml:space="preserve"> it is not</w:t>
      </w:r>
      <w:r w:rsidR="00311A1D">
        <w:t xml:space="preserve"> </w:t>
      </w:r>
      <w:r w:rsidR="007D7C6D">
        <w:t>true, which we will reconsider in this research</w:t>
      </w:r>
      <w:r w:rsidR="00C31A35">
        <w:t>.</w:t>
      </w:r>
    </w:p>
    <w:p w14:paraId="3F351364" w14:textId="3D24424A" w:rsidR="00E927F7" w:rsidRDefault="00EC5428" w:rsidP="006F183A">
      <w:r w:rsidRPr="00F10793">
        <w:t>Text classification has become</w:t>
      </w:r>
      <w:r w:rsidR="00C0526B" w:rsidRPr="00F10793">
        <w:t xml:space="preserve"> essential </w:t>
      </w:r>
      <w:r w:rsidR="00C917F0" w:rsidRPr="00F10793">
        <w:t xml:space="preserve">to classify and maintain </w:t>
      </w:r>
      <w:r w:rsidR="003F3BCE" w:rsidRPr="00F10793">
        <w:t xml:space="preserve">the data, </w:t>
      </w:r>
      <w:r w:rsidR="00C917F0" w:rsidRPr="00F10793">
        <w:t xml:space="preserve">with the rapid expansion </w:t>
      </w:r>
      <w:r w:rsidR="00EB0123" w:rsidRPr="00F10793">
        <w:t xml:space="preserve">of information available </w:t>
      </w:r>
      <w:r w:rsidR="003F3BCE" w:rsidRPr="00F10793">
        <w:t>online every day.</w:t>
      </w:r>
      <w:r w:rsidR="00EB0123" w:rsidRPr="00F10793">
        <w:t xml:space="preserve"> </w:t>
      </w:r>
      <w:r w:rsidR="00B03E21" w:rsidRPr="00F10793">
        <w:t xml:space="preserve">Word2vec is </w:t>
      </w:r>
      <w:r w:rsidR="00B258E7" w:rsidRPr="00F10793">
        <w:t xml:space="preserve">an entirely new approach on content classification, by converting the words and phrases into </w:t>
      </w:r>
      <w:r w:rsidR="00311A1D">
        <w:t xml:space="preserve">a </w:t>
      </w:r>
      <w:r w:rsidR="00B258E7" w:rsidRPr="00F10793">
        <w:t>vector</w:t>
      </w:r>
      <w:r w:rsidR="00230021" w:rsidRPr="00F10793">
        <w:t xml:space="preserve">, giving </w:t>
      </w:r>
      <w:r w:rsidR="009F5F25" w:rsidRPr="00F10793">
        <w:t>a</w:t>
      </w:r>
      <w:r w:rsidR="00E43581" w:rsidRPr="00F10793">
        <w:t xml:space="preserve"> unique perspective to text mining problems.</w:t>
      </w:r>
      <w:r w:rsidR="00E778BA" w:rsidRPr="00F10793">
        <w:t xml:space="preserve"> However</w:t>
      </w:r>
      <w:r w:rsidR="00311A1D">
        <w:t>,</w:t>
      </w:r>
      <w:r w:rsidR="00E778BA" w:rsidRPr="00F10793">
        <w:t xml:space="preserve"> research conducted by </w:t>
      </w:r>
      <w:r w:rsidR="004F7C3A" w:rsidRPr="00F10793">
        <w:fldChar w:fldCharType="begin" w:fldLock="1"/>
      </w:r>
      <w:r w:rsidR="00FC2F2A">
        <w:instrText>ADDIN CSL_CITATION {"citationItems":[{"id":"ITEM-1","itemData":{"DOI":"10.1109/ICCI-CC.2015.7259377","ISBN":"9781467372893","abstract":"With the rapid expansion of new available information presented to us online on a daily basis, text classification becomes imperative in order to classify and maintain it. Word2vec offers a unique perspective to the text mining community. By converting words and phrases into a vector representation, word2vec takes an entirely new approach on text classification. Based on the assumption that word2vec brings extra semantic features that helps in text classification, our work demonstrates the effectiveness of word2vec by showing that tf-idf and word2vec combined can outperform tf-idf because word2vec provides complementary features (e.g. semantics that tf-idf can't capture) to tf-idf. Our results show that the combination of word2vec weighted by tf-idf and tf-idf does not outperform tf-idf consistently. It is consistent enough to say the combination of the two can outperform either individually.","author":[{"dropping-particle":"","family":"Lilleberg","given":"Joseph","non-dropping-particle":"","parse-names":false,"suffix":""},{"dropping-particle":"","family":"Zhu","given":"Yun","non-dropping-particle":"","parse-names":false,"suffix":""},{"dropping-particle":"","family":"Zhang","given":"Yanqing","non-dropping-particle":"","parse-names":false,"suffix":""}],"container-title":"Proceedings of 2015 IEEE 14th International Conference on Cognitive Informatics and Cognitive Computing, ICCI*CC 2015","id":"ITEM-1","issued":{"date-parts":[["2015","9","11"]]},"page":"136-140","publisher":"Institute of Electrical and Electronics Engineers Inc.","title":"Support vector machines and Word2vec for text classification with semantic features","type":"paper-conference"},"uris":["http://www.mendeley.com/documents/?uuid=fdc5f706-90ed-36e2-831b-a43a8a6bb452"]}],"mendeley":{"formattedCitation":"(Lilleberg, Zhu, &amp; Zhang, 2015)","plainTextFormattedCitation":"(Lilleberg, Zhu, &amp; Zhang, 2015)","previouslyFormattedCitation":"(Lilleberg, Zhu, &amp; Zhang, 2015)"},"properties":{"noteIndex":0},"schema":"https://github.com/citation-style-language/schema/raw/master/csl-citation.json"}</w:instrText>
      </w:r>
      <w:r w:rsidR="004F7C3A" w:rsidRPr="00F10793">
        <w:fldChar w:fldCharType="separate"/>
      </w:r>
      <w:r w:rsidR="004F7C3A" w:rsidRPr="00F10793">
        <w:rPr>
          <w:noProof/>
        </w:rPr>
        <w:t>(Lilleberg, Zhu, &amp; Zhang, 2015)</w:t>
      </w:r>
      <w:r w:rsidR="004F7C3A" w:rsidRPr="00F10793">
        <w:fldChar w:fldCharType="end"/>
      </w:r>
      <w:r w:rsidR="004F7C3A" w:rsidRPr="00F10793">
        <w:t xml:space="preserve"> </w:t>
      </w:r>
      <w:r w:rsidR="009F5F25" w:rsidRPr="00F10793">
        <w:t xml:space="preserve">that word2vec </w:t>
      </w:r>
      <w:r w:rsidR="00DB330C" w:rsidRPr="00F10793">
        <w:t xml:space="preserve">can </w:t>
      </w:r>
      <w:r w:rsidR="005D380E" w:rsidRPr="00F10793">
        <w:t>boost text classification by bringing extra semantic features</w:t>
      </w:r>
      <w:r w:rsidR="00DB330C" w:rsidRPr="00F10793">
        <w:t xml:space="preserve">, prove that the effectiveness of </w:t>
      </w:r>
      <w:r w:rsidR="00B947FF" w:rsidRPr="00F10793">
        <w:t xml:space="preserve">word2vec in combination with </w:t>
      </w:r>
      <w:r w:rsidR="009911C3">
        <w:t>term frequency- inverse document frequency(</w:t>
      </w:r>
      <w:r w:rsidR="00311A1D">
        <w:t>TF</w:t>
      </w:r>
      <w:r w:rsidR="00B947FF" w:rsidRPr="00F10793">
        <w:t>-</w:t>
      </w:r>
      <w:r w:rsidR="00311A1D">
        <w:t>IDF</w:t>
      </w:r>
      <w:r w:rsidR="009911C3">
        <w:t>)</w:t>
      </w:r>
      <w:r w:rsidR="00B947FF" w:rsidRPr="00F10793">
        <w:t xml:space="preserve"> outperforms </w:t>
      </w:r>
      <w:r w:rsidR="00C148F4" w:rsidRPr="00F10793">
        <w:t>any one method</w:t>
      </w:r>
      <w:r w:rsidR="00CB4BFA" w:rsidRPr="00F10793">
        <w:t xml:space="preserve"> individually. The reason being analyzed that</w:t>
      </w:r>
      <w:r w:rsidR="00F10793" w:rsidRPr="00F10793">
        <w:t xml:space="preserve"> word2vec provides complementary features (e.g. semantics that </w:t>
      </w:r>
      <w:r w:rsidR="00311A1D">
        <w:t>TF_IDF</w:t>
      </w:r>
      <w:r w:rsidR="00F10793" w:rsidRPr="00F10793">
        <w:t xml:space="preserve"> cannot capture) to </w:t>
      </w:r>
      <w:r w:rsidR="00311A1D">
        <w:t>TF_IDF</w:t>
      </w:r>
      <w:r w:rsidR="00F10793" w:rsidRPr="00F10793">
        <w:t>.</w:t>
      </w:r>
    </w:p>
    <w:p w14:paraId="7231496D" w14:textId="3E54EB44" w:rsidR="00B43702" w:rsidRPr="00F8065A" w:rsidRDefault="00E14364" w:rsidP="00F8065A">
      <w:r>
        <w:t>The</w:t>
      </w:r>
      <w:r w:rsidR="00053343">
        <w:t xml:space="preserve"> machine learning algorithms w</w:t>
      </w:r>
      <w:r w:rsidR="00071EBE">
        <w:t>ere</w:t>
      </w:r>
      <w:r w:rsidR="00053343">
        <w:t xml:space="preserve"> </w:t>
      </w:r>
      <w:r w:rsidR="00283F11">
        <w:t xml:space="preserve">also </w:t>
      </w:r>
      <w:r w:rsidR="00053343">
        <w:t>considered for text classification</w:t>
      </w:r>
      <w:r w:rsidR="0016432C">
        <w:t>.</w:t>
      </w:r>
      <w:r w:rsidR="009911C3">
        <w:t xml:space="preserve"> </w:t>
      </w:r>
      <w:r w:rsidR="0016432C">
        <w:t xml:space="preserve">Various  studies and research compared </w:t>
      </w:r>
      <w:r w:rsidR="00034725">
        <w:t xml:space="preserve">the </w:t>
      </w:r>
      <w:r w:rsidR="0016432C">
        <w:t>feature selection technique</w:t>
      </w:r>
      <w:r w:rsidR="00071EBE">
        <w:t xml:space="preserve"> to feature space transformation</w:t>
      </w:r>
      <w:r w:rsidR="008A0C54">
        <w:t xml:space="preserve"> </w:t>
      </w:r>
      <w:r w:rsidR="00071EBE">
        <w:t>and even compared the performance of different algorithms.</w:t>
      </w:r>
      <w:r>
        <w:t xml:space="preserve"> With </w:t>
      </w:r>
      <w:r w:rsidR="008A0C54">
        <w:t xml:space="preserve">the </w:t>
      </w:r>
      <w:r>
        <w:t>rising interest in Support Vector Machine (SVM)</w:t>
      </w:r>
      <w:r w:rsidR="00BA3876">
        <w:t xml:space="preserve"> algorithms, researches showed that SVM outperformed all other classifier models</w:t>
      </w:r>
      <w:r w:rsidR="00FC2F2A">
        <w:t>. Later a team</w:t>
      </w:r>
      <w:r w:rsidR="00FC2F2A">
        <w:fldChar w:fldCharType="begin" w:fldLock="1"/>
      </w:r>
      <w:r w:rsidR="00D90BD1">
        <w:instrText>ADDIN CSL_CITATION {"citationItems":[{"id":"ITEM-1","itemData":{"DOI":"10.1007/978-0-387-34747-9_18","ISBN":"0387346554","ISSN":"15715736","abstract":"Document classification has already been widely studied. In fact, some studies compared feature selection techniques or feature space transformation whereas some others compared the performance of different algorithms. Recently, following the rising interest towards the Support Vector Machine, various studies showed that SVM outperforms other classification algorithms. So should we just not bother about other classification algorithms and opt always for SVM? We have decided to investigate this issue and compared SVM to kNN and naive Bayes on binary classification tasks. An important issue is to compare optimized versions of these algorithms, which is what we have done. Our results show all the classifiers achieved comparable performance on most problems. One surprising result is that SVM was not a clear winner, despite quite good overall performance. If a suitable preprocessing is used with kNN, this algorithm continues to achieve very good results and scales up well with the number of documents, which is not the case for SVM. As for naive Bayes, it also achieved good performance. © 2006 International Federation for Information Processing.","author":[{"dropping-particle":"","family":"Colas","given":"Fabrice","non-dropping-particle":"","parse-names":false,"suffix":""},{"dropping-particle":"","family":"Brazdil","given":"Pavel","non-dropping-particle":"","parse-names":false,"suffix":""}],"container-title":"IFIP International Federation for Information Processing","id":"ITEM-1","issued":{"date-parts":[["2006"]]},"page":"169-178","title":"Comparison of SVM and some older classification algorithms in text classification tasks","type":"article-journal","volume":"217"},"uris":["http://www.mendeley.com/documents/?uuid=d17215e4-a625-3007-b65f-d9420fabfb3f"]}],"mendeley":{"formattedCitation":"(Colas &amp; Brazdil, 2006)","plainTextFormattedCitation":"(Colas &amp; Brazdil, 2006)","previouslyFormattedCitation":"(Colas &amp; Brazdil, 2006)"},"properties":{"noteIndex":0},"schema":"https://github.com/citation-style-language/schema/raw/master/csl-citation.json"}</w:instrText>
      </w:r>
      <w:r w:rsidR="00FC2F2A">
        <w:fldChar w:fldCharType="separate"/>
      </w:r>
      <w:r w:rsidR="00FC2F2A" w:rsidRPr="00FC2F2A">
        <w:rPr>
          <w:noProof/>
        </w:rPr>
        <w:t>(Colas &amp; Brazdil, 2006)</w:t>
      </w:r>
      <w:r w:rsidR="00FC2F2A">
        <w:fldChar w:fldCharType="end"/>
      </w:r>
      <w:r w:rsidR="00FC2F2A">
        <w:t xml:space="preserve"> decided to investigate the truth beyond this myth and test SVM over </w:t>
      </w:r>
      <w:r w:rsidR="00095B8C">
        <w:t>Naive Bayes</w:t>
      </w:r>
      <w:r>
        <w:t xml:space="preserve"> </w:t>
      </w:r>
      <w:r w:rsidR="00095B8C">
        <w:t xml:space="preserve">and K-NN </w:t>
      </w:r>
      <w:r w:rsidR="00E04D20">
        <w:t>on binary classification. Results could not prove that SVM outperform</w:t>
      </w:r>
      <w:r w:rsidR="008A0C54">
        <w:t>s</w:t>
      </w:r>
      <w:r w:rsidR="00E04D20">
        <w:t xml:space="preserve"> other classifiers,</w:t>
      </w:r>
      <w:r w:rsidR="00F47FEB">
        <w:t xml:space="preserve"> but</w:t>
      </w:r>
      <w:r w:rsidR="00E04D20">
        <w:t xml:space="preserve"> </w:t>
      </w:r>
      <w:r w:rsidR="00F47FEB">
        <w:t>all the classifiers achieved comparable efficiency. If a</w:t>
      </w:r>
      <w:r w:rsidR="00B27CA0">
        <w:t>n</w:t>
      </w:r>
      <w:r w:rsidR="00F47FEB">
        <w:t xml:space="preserve"> </w:t>
      </w:r>
      <w:r w:rsidR="00C3318E">
        <w:t xml:space="preserve">appropriate preprocessing is done, even KNN can achieve good results. </w:t>
      </w:r>
      <w:r w:rsidR="00052F20">
        <w:t xml:space="preserve">As for </w:t>
      </w:r>
      <w:r w:rsidR="000D75DB">
        <w:t>N</w:t>
      </w:r>
      <w:r w:rsidR="00052F20">
        <w:t>aïve Bayes it also achieved good accuracy.</w:t>
      </w:r>
      <w:r w:rsidR="00816CA8">
        <w:t xml:space="preserve"> Hence preprocessing is the key point in getting decent outcomes in classificatio</w:t>
      </w:r>
      <w:r w:rsidR="00E82C35">
        <w:t>n problem</w:t>
      </w:r>
      <w:r w:rsidR="000D75DB">
        <w:t>s</w:t>
      </w:r>
      <w:r w:rsidR="00E82C35">
        <w:t>.</w:t>
      </w:r>
    </w:p>
    <w:p w14:paraId="10917AF9" w14:textId="12E11FCF" w:rsidR="00F76FE7" w:rsidRDefault="00317265" w:rsidP="00477D82">
      <w:r>
        <w:t xml:space="preserve">Nowadays </w:t>
      </w:r>
      <w:r w:rsidR="00BC2257">
        <w:t xml:space="preserve">there is </w:t>
      </w:r>
      <w:r w:rsidR="00233AA6">
        <w:t xml:space="preserve">a </w:t>
      </w:r>
      <w:r w:rsidR="00BC2257">
        <w:t xml:space="preserve">great </w:t>
      </w:r>
      <w:r>
        <w:t xml:space="preserve">attraction </w:t>
      </w:r>
      <w:r w:rsidR="00BC2257">
        <w:t xml:space="preserve">towards </w:t>
      </w:r>
      <w:r w:rsidR="00233AA6">
        <w:t xml:space="preserve">the </w:t>
      </w:r>
      <w:r w:rsidR="00BC2257">
        <w:t>cris</w:t>
      </w:r>
      <w:r w:rsidR="00613DB2">
        <w:t>i</w:t>
      </w:r>
      <w:r w:rsidR="00BC2257">
        <w:t>s in social media</w:t>
      </w:r>
      <w:r w:rsidR="001A603F">
        <w:t xml:space="preserve"> by all demographic people and </w:t>
      </w:r>
      <w:r w:rsidR="0085288B">
        <w:t>news media</w:t>
      </w:r>
      <w:r>
        <w:t xml:space="preserve">. </w:t>
      </w:r>
      <w:r w:rsidR="0085288B">
        <w:t>A</w:t>
      </w:r>
      <w:r>
        <w:t xml:space="preserve"> study investigate</w:t>
      </w:r>
      <w:r w:rsidR="0085288B">
        <w:t>d</w:t>
      </w:r>
      <w:r>
        <w:t xml:space="preserve"> the possibilities of real-time and automated analysis of Twitter messages during </w:t>
      </w:r>
      <w:r w:rsidR="0085288B">
        <w:t xml:space="preserve">such </w:t>
      </w:r>
      <w:r w:rsidR="00233AA6">
        <w:t xml:space="preserve">a </w:t>
      </w:r>
      <w:r>
        <w:t>cris</w:t>
      </w:r>
      <w:r w:rsidR="00613DB2">
        <w:t>i</w:t>
      </w:r>
      <w:r>
        <w:t>s</w:t>
      </w:r>
      <w:r w:rsidR="00036675">
        <w:t xml:space="preserve"> </w:t>
      </w:r>
      <w:r w:rsidR="00036675">
        <w:fldChar w:fldCharType="begin" w:fldLock="1"/>
      </w:r>
      <w:r w:rsidR="007976E3">
        <w:instrText>ADDIN CSL_CITATION {"citationItems":[{"id":"ITEM-1","itemData":{"author":[{"dropping-particle":"","family":"Teun Terpstra, R. Stronkman,A. de Vries","given":"G.L. Paradies","non-dropping-particle":"","parse-names":false,"suffix":""}],"id":"ITEM-1","issued":{"date-parts":[["2012"]]},"title":"Towards a realtime Twitter analysis during crises for operational crisis management","type":"report"},"uris":["http://www.mendeley.com/documents/?uuid=c379e88d-e59e-3141-83e8-416b602f76d5"]}],"mendeley":{"formattedCitation":"(Teun Terpstra, R. Stronkman,A. de Vries, 2012)","plainTextFormattedCitation":"(Teun Terpstra, R. Stronkman,A. de Vries, 2012)","previouslyFormattedCitation":"(Teun Terpstra, R. Stronkman,A. de Vries, 2012)"},"properties":{"noteIndex":0},"schema":"https://github.com/citation-style-language/schema/raw/master/csl-citation.json"}</w:instrText>
      </w:r>
      <w:r w:rsidR="00036675">
        <w:fldChar w:fldCharType="separate"/>
      </w:r>
      <w:r w:rsidR="00036675" w:rsidRPr="00036675">
        <w:rPr>
          <w:noProof/>
        </w:rPr>
        <w:t>(Teun Terpstra, R. Stronkman,A. de Vries, 2012)</w:t>
      </w:r>
      <w:r w:rsidR="00036675">
        <w:fldChar w:fldCharType="end"/>
      </w:r>
      <w:r>
        <w:t>.</w:t>
      </w:r>
      <w:r w:rsidR="00F76FE7">
        <w:t xml:space="preserve"> </w:t>
      </w:r>
      <w:r w:rsidR="00233AA6">
        <w:t>T</w:t>
      </w:r>
      <w:r w:rsidR="00F76FE7">
        <w:t xml:space="preserve">his research analysis was performed on 97,000 tweets </w:t>
      </w:r>
      <w:r w:rsidR="00504F1E">
        <w:t xml:space="preserve">that were published </w:t>
      </w:r>
      <w:r w:rsidR="0078673F">
        <w:t>i</w:t>
      </w:r>
      <w:r w:rsidR="00504F1E">
        <w:t>n a cris</w:t>
      </w:r>
      <w:r w:rsidR="00613DB2">
        <w:t>i</w:t>
      </w:r>
      <w:r w:rsidR="00504F1E">
        <w:t xml:space="preserve">s </w:t>
      </w:r>
      <w:r w:rsidR="0078673F">
        <w:t xml:space="preserve">that </w:t>
      </w:r>
      <w:r w:rsidR="00504F1E">
        <w:t>happened in Belgium in 2011. A storm name</w:t>
      </w:r>
      <w:r w:rsidR="008121F1">
        <w:t xml:space="preserve"> “Pukkelpop” hit the region and there was </w:t>
      </w:r>
      <w:r w:rsidR="002D6057">
        <w:t xml:space="preserve">a </w:t>
      </w:r>
      <w:r w:rsidR="008121F1">
        <w:t xml:space="preserve">great amount of loss </w:t>
      </w:r>
      <w:r w:rsidR="008B19F0">
        <w:t>in the region. It was noticed that immediately after the storm st</w:t>
      </w:r>
      <w:r w:rsidR="0078673F">
        <w:t>r</w:t>
      </w:r>
      <w:r w:rsidR="008B19F0">
        <w:t>uck</w:t>
      </w:r>
      <w:r w:rsidR="00FD3110">
        <w:t xml:space="preserve">, the tweets increased exponentially at the rate of 576 tweets per minute. And hence analysis was performed </w:t>
      </w:r>
      <w:r w:rsidR="00445822">
        <w:t xml:space="preserve">using </w:t>
      </w:r>
      <w:r w:rsidR="002D6057">
        <w:t xml:space="preserve">an </w:t>
      </w:r>
      <w:r w:rsidR="00445822">
        <w:t xml:space="preserve">information extraction tool, which analyzed </w:t>
      </w:r>
      <w:r w:rsidR="00E72E58">
        <w:t xml:space="preserve">through geographical visualization, message filters like damage, causalities, etc. and </w:t>
      </w:r>
      <w:r w:rsidR="00FC4AE9">
        <w:t xml:space="preserve">tweet type filters (e.g., retweets). </w:t>
      </w:r>
      <w:r w:rsidR="00E52DBA">
        <w:t xml:space="preserve">The important topics that emerged out of this analysis were </w:t>
      </w:r>
      <w:r w:rsidR="007976E3">
        <w:t>“</w:t>
      </w:r>
      <w:r w:rsidR="00E52DBA">
        <w:t>‘early warning tweets’, ‘rumors’ and the ‘self-organization of disaster relief’ on Twitter</w:t>
      </w:r>
      <w:r w:rsidR="007976E3">
        <w:t xml:space="preserve">” </w:t>
      </w:r>
      <w:r w:rsidR="007976E3">
        <w:fldChar w:fldCharType="begin" w:fldLock="1"/>
      </w:r>
      <w:r w:rsidR="006B0E6C">
        <w:instrText>ADDIN CSL_CITATION {"citationItems":[{"id":"ITEM-1","itemData":{"author":[{"dropping-particle":"","family":"Teun Terpstra, R. Stronkman,A. de Vries","given":"G.L. Paradies","non-dropping-particle":"","parse-names":false,"suffix":""}],"id":"ITEM-1","issued":{"date-parts":[["2012"]]},"title":"Towards a realtime Twitter analysis during crises for operational crisis management","type":"report"},"uris":["http://www.mendeley.com/documents/?uuid=c379e88d-e59e-3141-83e8-416b602f76d5"]}],"mendeley":{"formattedCitation":"(Teun Terpstra, R. Stronkman,A. de Vries, 2012)","plainTextFormattedCitation":"(Teun Terpstra, R. Stronkman,A. de Vries, 2012)","previouslyFormattedCitation":"(Teun Terpstra, R. Stronkman,A. de Vries, 2012)"},"properties":{"noteIndex":0},"schema":"https://github.com/citation-style-language/schema/raw/master/csl-citation.json"}</w:instrText>
      </w:r>
      <w:r w:rsidR="007976E3">
        <w:fldChar w:fldCharType="separate"/>
      </w:r>
      <w:r w:rsidR="007976E3" w:rsidRPr="007976E3">
        <w:rPr>
          <w:noProof/>
        </w:rPr>
        <w:t>(Teun Terpstra, R. Stronkman,A. de Vries, 2012)</w:t>
      </w:r>
      <w:r w:rsidR="007976E3">
        <w:fldChar w:fldCharType="end"/>
      </w:r>
      <w:r w:rsidR="007976E3">
        <w:t>.</w:t>
      </w:r>
      <w:r w:rsidR="006738F1">
        <w:t xml:space="preserve"> Results projected that automated filtering or text classification provides</w:t>
      </w:r>
      <w:r w:rsidR="00500271">
        <w:t xml:space="preserve"> valuable information to society during </w:t>
      </w:r>
      <w:r w:rsidR="002D6057">
        <w:t xml:space="preserve">a </w:t>
      </w:r>
      <w:r w:rsidR="00500271">
        <w:t>crisis.</w:t>
      </w:r>
    </w:p>
    <w:p w14:paraId="55E42A00" w14:textId="790091A5" w:rsidR="00E82C35" w:rsidRPr="00474A05" w:rsidRDefault="00500271" w:rsidP="00477D82">
      <w:r>
        <w:rPr>
          <w:rFonts w:ascii="Arial" w:hAnsi="Arial" w:cs="Arial"/>
          <w:color w:val="333333"/>
          <w:sz w:val="23"/>
          <w:szCs w:val="23"/>
          <w:shd w:val="clear" w:color="auto" w:fill="FFFFFF"/>
        </w:rPr>
        <w:t xml:space="preserve"> </w:t>
      </w:r>
      <w:r w:rsidR="00DA1DCF">
        <w:rPr>
          <w:rFonts w:ascii="Arial" w:hAnsi="Arial" w:cs="Arial"/>
          <w:color w:val="333333"/>
          <w:sz w:val="23"/>
          <w:szCs w:val="23"/>
          <w:shd w:val="clear" w:color="auto" w:fill="FFFFFF"/>
        </w:rPr>
        <w:t>“</w:t>
      </w:r>
      <w:r w:rsidR="00DA1DCF" w:rsidRPr="00474A05">
        <w:t>Currently Twitter receives about 190 million tweets (small text-based Web posts of 140 characters) a day, in which people share their comments regarding a wide range of topics”</w:t>
      </w:r>
      <w:r w:rsidR="00D90BD1" w:rsidRPr="00474A05">
        <w:t xml:space="preserve"> </w:t>
      </w:r>
      <w:r w:rsidR="00D90BD1" w:rsidRPr="00474A05">
        <w:fldChar w:fldCharType="begin" w:fldLock="1"/>
      </w:r>
      <w:r w:rsidR="005462F0">
        <w:instrText>ADDIN CSL_CITATION {"citationItems":[{"id":"ITEM-1","itemData":{"DOI":"10.1109/VAST.2011.6102472","ISBN":"9781467300131","abstract":"Twitter currently receives about 190 million tweets (small text-based Web posts) a day, in which people share their comments regarding a wide range of topics. A large number of tweets include opinions about products and services. However, with Twitter being a relatively new phenomenon, these tweets are underutilized as a source for evaluating customer sentiment. To explore high-volume twitter data, we introduce three novel time-based visual sentiment analysis techniques: (1) topic-based sentiment analysis that extracts, maps, and measures customer opinions; (2) stream analysis that identifies interesting tweets based on their density, negativity, and influence characteristics; and (3) pixel cell-based sentiment calendars and high density geo maps that visualize large volumes of data in a single view. We applied these techniques to a variety of twitter data, (e.g., movies, amusement parks, and hotels) to show their distribution and patterns, and to identify influential opinions. © 2011 IEEE.","author":[{"dropping-particle":"","family":"Hao","given":"Ming","non-dropping-particle":"","parse-names":false,"suffix":""},{"dropping-particle":"","family":"Rohrdantz","given":"Christian","non-dropping-particle":"","parse-names":false,"suffix":""},{"dropping-particle":"","family":"Janetzko","given":"Halldor","non-dropping-particle":"","parse-names":false,"suffix":""},{"dropping-particle":"","family":"Dayal","given":"Umeshwar","non-dropping-particle":"","parse-names":false,"suffix":""},{"dropping-particle":"","family":"Keim","given":"Daniel A.","non-dropping-particle":"","parse-names":false,"suffix":""},{"dropping-particle":"","family":"Haug","given":"Lars Erik","non-dropping-particle":"","parse-names":false,"suffix":""},{"dropping-particle":"","family":"Hsu","given":"Mei Chun","non-dropping-particle":"","parse-names":false,"suffix":""}],"container-title":"VAST 2011 - IEEE Conference on Visual Analytics Science and Technology 2011, Proceedings","id":"ITEM-1","issued":{"date-parts":[["2011"]]},"page":"277-278","title":"Visual sentiment analysis on twitter data streams","type":"paper-conference"},"uris":["http://www.mendeley.com/documents/?uuid=1c3a0af4-fb9a-3acd-85d8-63209b572a12"]}],"mendeley":{"formattedCitation":"(Hao et al., 2011)","plainTextFormattedCitation":"(Hao et al., 2011)","previouslyFormattedCitation":"(Hao et al., 2011)"},"properties":{"noteIndex":0},"schema":"https://github.com/citation-style-language/schema/raw/master/csl-citation.json"}</w:instrText>
      </w:r>
      <w:r w:rsidR="00D90BD1" w:rsidRPr="00474A05">
        <w:fldChar w:fldCharType="separate"/>
      </w:r>
      <w:r w:rsidR="00D90BD1" w:rsidRPr="00474A05">
        <w:rPr>
          <w:noProof/>
        </w:rPr>
        <w:t>(Hao et al., 2011)</w:t>
      </w:r>
      <w:r w:rsidR="00D90BD1" w:rsidRPr="00474A05">
        <w:fldChar w:fldCharType="end"/>
      </w:r>
      <w:r w:rsidR="00DA1DCF" w:rsidRPr="00474A05">
        <w:t xml:space="preserve">. </w:t>
      </w:r>
      <w:r w:rsidR="00D17E98" w:rsidRPr="00474A05">
        <w:t>Opinions about product</w:t>
      </w:r>
      <w:r w:rsidR="007425E1" w:rsidRPr="00474A05">
        <w:t>s</w:t>
      </w:r>
      <w:r w:rsidR="00D17E98" w:rsidRPr="00474A05">
        <w:t xml:space="preserve"> and services contribute to </w:t>
      </w:r>
      <w:r w:rsidR="002D6057">
        <w:t xml:space="preserve">a </w:t>
      </w:r>
      <w:r w:rsidR="00D17E98" w:rsidRPr="00474A05">
        <w:t>larger portion of tweets</w:t>
      </w:r>
      <w:r w:rsidR="007425E1" w:rsidRPr="00474A05">
        <w:t>.</w:t>
      </w:r>
      <w:r w:rsidR="00DA1DCF" w:rsidRPr="00474A05">
        <w:t xml:space="preserve"> </w:t>
      </w:r>
      <w:r w:rsidR="008A34EF" w:rsidRPr="00474A05">
        <w:t>Though Twitter being one of the influential social media platform</w:t>
      </w:r>
      <w:r w:rsidR="00E64121">
        <w:t>s</w:t>
      </w:r>
      <w:r w:rsidR="008A34EF" w:rsidRPr="00474A05">
        <w:t>,</w:t>
      </w:r>
      <w:r w:rsidR="00083FB8" w:rsidRPr="00474A05">
        <w:t xml:space="preserve"> </w:t>
      </w:r>
      <w:r w:rsidR="009F58A7" w:rsidRPr="00474A05">
        <w:t xml:space="preserve">being a new phenomenon </w:t>
      </w:r>
      <w:r w:rsidR="00DA1DCF" w:rsidRPr="00474A05">
        <w:t xml:space="preserve">these tweets are </w:t>
      </w:r>
      <w:r w:rsidR="009F58A7" w:rsidRPr="00474A05">
        <w:t xml:space="preserve">not </w:t>
      </w:r>
      <w:r w:rsidR="00DA1DCF" w:rsidRPr="00474A05">
        <w:t xml:space="preserve">utilized </w:t>
      </w:r>
      <w:r w:rsidR="009F58A7" w:rsidRPr="00474A05">
        <w:t xml:space="preserve">much </w:t>
      </w:r>
      <w:r w:rsidR="00DA1DCF" w:rsidRPr="00474A05">
        <w:t>as a source for evaluating customer sentiment.</w:t>
      </w:r>
      <w:r w:rsidR="00474A05" w:rsidRPr="00474A05">
        <w:t xml:space="preserve">  </w:t>
      </w:r>
      <w:r w:rsidR="006A561B">
        <w:t xml:space="preserve">Moreover </w:t>
      </w:r>
      <w:r w:rsidR="00474A05" w:rsidRPr="00474A05">
        <w:t xml:space="preserve">much </w:t>
      </w:r>
      <w:r w:rsidR="005462F0">
        <w:t>“</w:t>
      </w:r>
      <w:r w:rsidR="00474A05" w:rsidRPr="00474A05">
        <w:t xml:space="preserve">research remains </w:t>
      </w:r>
      <w:r w:rsidR="006A561B" w:rsidRPr="00474A05">
        <w:t>centered</w:t>
      </w:r>
      <w:r w:rsidR="00474A05" w:rsidRPr="00474A05">
        <w:t xml:space="preserve"> around isolated cases</w:t>
      </w:r>
      <w:r w:rsidR="006A561B">
        <w:t>, for instance</w:t>
      </w:r>
      <w:r w:rsidR="00DD4B35">
        <w:t>,</w:t>
      </w:r>
      <w:r w:rsidR="006A561B">
        <w:t xml:space="preserve"> </w:t>
      </w:r>
      <w:r w:rsidR="00474A05" w:rsidRPr="00474A05">
        <w:t>events in political communication, crisis communication, or popular culture, often coordinated by shared hashtags</w:t>
      </w:r>
      <w:r w:rsidR="005462F0">
        <w:t>”</w:t>
      </w:r>
      <w:r w:rsidR="005462F0">
        <w:fldChar w:fldCharType="begin" w:fldLock="1"/>
      </w:r>
      <w:r w:rsidR="00036675">
        <w:instrText>ADDIN CSL_CITATION {"citationItems":[{"id":"ITEM-1","itemData":{"DOI":"10.1080/13645579.2012.756095","ISSN":"14645300","abstract":"Twitter is an important and influential social media platform, but much research into its uses remains centred around isolated cases - e.g. of events in political communication, crisis communication, or popular culture, often coordinated by shared hashtags (brief keywords, prefixed with the symbol '#'). In particular, a lack of standard metrics for comparing communicative patterns across cases prevents researchers from developing a more comprehensive perspective on the diverse, sometimes crucial roles which hashtags play in Twitter-based communication. We address this problem by outlining a catalogue of widely applicable, standardised metrics for analysing Twitter-based communication, with particular focus on hashtagged exchanges. We also point to potential uses for such metrics, presenting an indication of what broader comparisons of diverse cases can achieve. © 2013 Copyright Taylor and Francis Group, LLC.","author":[{"dropping-particle":"","family":"Bruns","given":"Axel","non-dropping-particle":"","parse-names":false,"suffix":""},{"dropping-particle":"","family":"Stieglitz","given":"Stefan","non-dropping-particle":"","parse-names":false,"suffix":""}],"container-title":"International Journal of Social Research Methodology","id":"ITEM-1","issue":"2","issued":{"date-parts":[["2013"]]},"page":"91-108","publisher":"Routledge","title":"Towards more systematic Twitter analysis: Metrics for tweeting activities","type":"article-journal","volume":"16"},"uris":["http://www.mendeley.com/documents/?uuid=07071729-3cde-3dfb-ad4f-cd5151531e10"]}],"mendeley":{"formattedCitation":"(Bruns &amp; Stieglitz, 2013)","plainTextFormattedCitation":"(Bruns &amp; Stieglitz, 2013)","previouslyFormattedCitation":"(Bruns &amp; Stieglitz, 2013)"},"properties":{"noteIndex":0},"schema":"https://github.com/citation-style-language/schema/raw/master/csl-citation.json"}</w:instrText>
      </w:r>
      <w:r w:rsidR="005462F0">
        <w:fldChar w:fldCharType="separate"/>
      </w:r>
      <w:r w:rsidR="005462F0" w:rsidRPr="005462F0">
        <w:rPr>
          <w:noProof/>
        </w:rPr>
        <w:t>(Bruns &amp; Stieglitz, 2013)</w:t>
      </w:r>
      <w:r w:rsidR="005462F0">
        <w:fldChar w:fldCharType="end"/>
      </w:r>
      <w:r w:rsidR="006A561B">
        <w:t>.</w:t>
      </w:r>
      <w:r w:rsidR="00474A05" w:rsidRPr="00474A05">
        <w:t xml:space="preserve"> </w:t>
      </w:r>
    </w:p>
    <w:p w14:paraId="590EB14E" w14:textId="3EA381BC" w:rsidR="00052F20" w:rsidRDefault="006B0E6C" w:rsidP="006F183A">
      <w:r>
        <w:t xml:space="preserve">Another research on understanding professional athletes use of twitter </w:t>
      </w:r>
      <w:r w:rsidR="00DD45C4" w:rsidRPr="005865E9">
        <w:t>to converse directly with their followers</w:t>
      </w:r>
      <w:r w:rsidR="00DD45C4">
        <w:t xml:space="preserve"> </w:t>
      </w:r>
      <w:r>
        <w:t xml:space="preserve">by </w:t>
      </w:r>
      <w:r>
        <w:fldChar w:fldCharType="begin" w:fldLock="1"/>
      </w:r>
      <w:r w:rsidR="00DB08DA">
        <w:instrText>ADDIN CSL_CITATION {"citationItems":[{"id":"ITEM-1","itemData":{"DOI":"10.1123/ijsc.3.4.454","ISSN":"1936-3915","abstract":"The online social network Twitter has grown exponentially since 2008. The current study examined Twitter use among professional athletes who use Twitter to communicate with fans and other players. The study used content analysis to place 1,962 tweets by professional athletes into one of six categories: interactivity, diversion, information sharing, content, promotional, and fanship. Many of the tweets fell into the interactivity category (34%). Athletes used Twitter to converse directly with their followers. Those with the most followers had more interactivity tweets. A large percentage of tweets (28%) fell into the diversion category, because many of the tweets involved non-sports-related topics, and relatively few of the tweets (15%) involved players discussing their own teams or sports. In addition, only 5% of the tweets were promotional in nature, indicating that professional athletes may not be taking advantage of the promotional opportunities Twitter may provide.","author":[{"dropping-particle":"","family":"Hambrick","given":"Marion E.","non-dropping-particle":"","parse-names":false,"suffix":""},{"dropping-particle":"","family":"Simmons","given":"Jason M.","non-dropping-particle":"","parse-names":false,"suffix":""},{"dropping-particle":"","family":"Greenhalgh","given":"Greg P.","non-dropping-particle":"","parse-names":false,"suffix":""},{"dropping-particle":"","family":"Greenwell","given":"T. Christopher","non-dropping-particle":"","parse-names":false,"suffix":""}],"container-title":"International Journal of Sport Communication","id":"ITEM-1","issue":"4","issued":{"date-parts":[["2016","8","10"]]},"page":"454-471","publisher":"Human Kinetics","title":"Understanding Professional Athletes’ Use of Twitter: A Content Analysis of Athlete Tweets","type":"article-journal","volume":"3"},"uris":["http://www.mendeley.com/documents/?uuid=76304bdc-1085-3036-a5b9-c6a8b80f68a4"]}],"mendeley":{"formattedCitation":"(Hambrick, Simmons, Greenhalgh, &amp; Greenwell, 2016)","plainTextFormattedCitation":"(Hambrick, Simmons, Greenhalgh, &amp; Greenwell, 2016)","previouslyFormattedCitation":"(Hambrick, Simmons, Greenhalgh, &amp; Greenwell, 2016)"},"properties":{"noteIndex":0},"schema":"https://github.com/citation-style-language/schema/raw/master/csl-citation.json"}</w:instrText>
      </w:r>
      <w:r>
        <w:fldChar w:fldCharType="separate"/>
      </w:r>
      <w:r w:rsidRPr="006B0E6C">
        <w:rPr>
          <w:noProof/>
        </w:rPr>
        <w:t>(Hambrick, Simmons, Greenhalgh, &amp; Greenwell, 2016)</w:t>
      </w:r>
      <w:r>
        <w:fldChar w:fldCharType="end"/>
      </w:r>
      <w:r>
        <w:t xml:space="preserve"> used content analysis of tweets.</w:t>
      </w:r>
      <w:r w:rsidR="005865E9">
        <w:t xml:space="preserve"> The research used text classification analysis to categorize </w:t>
      </w:r>
      <w:r w:rsidR="005865E9" w:rsidRPr="005865E9">
        <w:t>1,962 tweets by professional athletes into one of six categories</w:t>
      </w:r>
      <w:r w:rsidR="005865E9">
        <w:t xml:space="preserve"> namely </w:t>
      </w:r>
      <w:r w:rsidR="005865E9" w:rsidRPr="005865E9">
        <w:t xml:space="preserve">interactivity, diversion, information sharing, content, promotional, and </w:t>
      </w:r>
      <w:r w:rsidR="00F10AD8" w:rsidRPr="005865E9">
        <w:t>fanship</w:t>
      </w:r>
      <w:r w:rsidR="005865E9" w:rsidRPr="005865E9">
        <w:t xml:space="preserve">. </w:t>
      </w:r>
      <w:r w:rsidR="00F10AD8">
        <w:t xml:space="preserve">Interestingly most of the </w:t>
      </w:r>
      <w:r w:rsidR="005865E9" w:rsidRPr="005865E9">
        <w:t xml:space="preserve">tweets fell into the interactivity category (34%). </w:t>
      </w:r>
      <w:r w:rsidR="00DD45C4">
        <w:t xml:space="preserve">This </w:t>
      </w:r>
      <w:r w:rsidR="00E133D2">
        <w:t>motivated</w:t>
      </w:r>
      <w:r w:rsidR="00FF76B1">
        <w:t xml:space="preserve"> me to </w:t>
      </w:r>
      <w:r w:rsidR="00E133D2">
        <w:t>work on products or b</w:t>
      </w:r>
      <w:r w:rsidR="006717C5">
        <w:t>r</w:t>
      </w:r>
      <w:r w:rsidR="00E133D2">
        <w:t xml:space="preserve">ands because people care about </w:t>
      </w:r>
      <w:r w:rsidR="00CF7F6A">
        <w:t>“What people are talking about a particular brand” before making their decision to buy or not.</w:t>
      </w:r>
      <w:r w:rsidR="001506DF">
        <w:t xml:space="preserve"> This research </w:t>
      </w:r>
      <w:r w:rsidR="00D65FF7">
        <w:t xml:space="preserve">will analyze </w:t>
      </w:r>
      <w:r w:rsidR="00836C24">
        <w:t>aspect-based</w:t>
      </w:r>
      <w:r w:rsidR="00D65FF7">
        <w:t xml:space="preserve"> sentiment analysis over a period of time.</w:t>
      </w:r>
    </w:p>
    <w:p w14:paraId="51BD093B" w14:textId="0655CB47" w:rsidR="00323E30" w:rsidRDefault="00323E30">
      <w:pPr>
        <w:pStyle w:val="Heading1"/>
      </w:pPr>
      <w:bookmarkStart w:id="7" w:name="_Toc23754625"/>
      <w:bookmarkStart w:id="8" w:name="_Toc23754824"/>
      <w:r>
        <w:t>PROBLEM STATEMENT</w:t>
      </w:r>
      <w:bookmarkEnd w:id="7"/>
      <w:bookmarkEnd w:id="8"/>
    </w:p>
    <w:p w14:paraId="149AA78D" w14:textId="6913EB50" w:rsidR="00340408" w:rsidRDefault="003D110A" w:rsidP="00323E30">
      <w:r w:rsidRPr="00A149B4">
        <w:t>Twitter is a microblogging and social networking service on which users post and interact with messages known as "tweets".</w:t>
      </w:r>
      <w:r w:rsidR="00A149B4" w:rsidRPr="00A149B4">
        <w:t xml:space="preserve"> And any </w:t>
      </w:r>
      <w:r w:rsidR="005F3958" w:rsidRPr="00A149B4">
        <w:t xml:space="preserve">brand and its competitors deeply influence </w:t>
      </w:r>
      <w:r w:rsidR="0098463D">
        <w:t>its</w:t>
      </w:r>
      <w:r w:rsidR="00E53625">
        <w:t xml:space="preserve"> </w:t>
      </w:r>
      <w:r w:rsidR="005F3958" w:rsidRPr="00A149B4">
        <w:t xml:space="preserve">customers by </w:t>
      </w:r>
      <w:r w:rsidR="00A149B4" w:rsidRPr="00A149B4">
        <w:t xml:space="preserve">these </w:t>
      </w:r>
      <w:r w:rsidR="005F3958" w:rsidRPr="00A149B4">
        <w:t xml:space="preserve">online </w:t>
      </w:r>
      <w:r w:rsidR="005B7DAE" w:rsidRPr="00A149B4">
        <w:t>discussions</w:t>
      </w:r>
      <w:r w:rsidR="008567F0">
        <w:t>.</w:t>
      </w:r>
      <w:r w:rsidR="00A93698">
        <w:t xml:space="preserve"> </w:t>
      </w:r>
      <w:r w:rsidR="004A045A">
        <w:t>It</w:t>
      </w:r>
      <w:r w:rsidR="00E53625">
        <w:t xml:space="preserve"> i</w:t>
      </w:r>
      <w:r w:rsidR="004A045A">
        <w:t xml:space="preserve">s needed to create a process that keeps </w:t>
      </w:r>
      <w:r w:rsidR="00E53625">
        <w:t xml:space="preserve">a </w:t>
      </w:r>
      <w:r w:rsidR="004A045A">
        <w:t xml:space="preserve">close watch on </w:t>
      </w:r>
      <w:r w:rsidR="006B1269">
        <w:t>brand indications, to gain extra insight</w:t>
      </w:r>
      <w:r w:rsidR="00D634F6">
        <w:t xml:space="preserve">s that help </w:t>
      </w:r>
      <w:r w:rsidR="00D54975">
        <w:t xml:space="preserve">consumers </w:t>
      </w:r>
      <w:r w:rsidR="00051F2E">
        <w:t>to</w:t>
      </w:r>
      <w:r w:rsidR="00D54975">
        <w:t xml:space="preserve"> </w:t>
      </w:r>
      <w:r w:rsidR="00D634F6">
        <w:t>driv</w:t>
      </w:r>
      <w:r w:rsidR="00051F2E">
        <w:t>e</w:t>
      </w:r>
      <w:r w:rsidR="00D634F6">
        <w:t xml:space="preserve"> decisions</w:t>
      </w:r>
      <w:r w:rsidR="00FF5D9C">
        <w:t>. An</w:t>
      </w:r>
      <w:r w:rsidR="00D634F6">
        <w:t xml:space="preserve">d through </w:t>
      </w:r>
      <w:r w:rsidR="00D634F6" w:rsidRPr="00D634F6">
        <w:t xml:space="preserve">text classification, </w:t>
      </w:r>
      <w:r w:rsidR="00EC0569">
        <w:t>we</w:t>
      </w:r>
      <w:r w:rsidR="00D634F6" w:rsidRPr="00D634F6">
        <w:t xml:space="preserve"> can categorize brand </w:t>
      </w:r>
      <w:r w:rsidR="00EC0569">
        <w:t>text</w:t>
      </w:r>
      <w:r w:rsidR="00D634F6" w:rsidRPr="00D634F6">
        <w:t xml:space="preserve"> </w:t>
      </w:r>
      <w:r w:rsidR="00EC0569">
        <w:t xml:space="preserve">to get the answers more clearly and </w:t>
      </w:r>
      <w:r w:rsidR="00D54975">
        <w:t>quickly</w:t>
      </w:r>
      <w:r w:rsidR="005B1198">
        <w:t xml:space="preserve">, like </w:t>
      </w:r>
      <w:r w:rsidR="008867A6">
        <w:t>“</w:t>
      </w:r>
      <w:r w:rsidR="005B1198">
        <w:t>Products</w:t>
      </w:r>
      <w:r w:rsidR="008867A6">
        <w:t>”</w:t>
      </w:r>
      <w:r w:rsidR="005B1198">
        <w:t xml:space="preserve"> category can give a view about what people are talking about a particu</w:t>
      </w:r>
      <w:r w:rsidR="008867A6">
        <w:t>lar feature or service</w:t>
      </w:r>
      <w:r w:rsidR="00445E43">
        <w:t>,</w:t>
      </w:r>
      <w:r w:rsidR="008867A6">
        <w:t xml:space="preserve"> “Price” category </w:t>
      </w:r>
      <w:r w:rsidR="004140EF">
        <w:t xml:space="preserve">suggest whether the </w:t>
      </w:r>
      <w:r w:rsidR="008867A6" w:rsidRPr="008867A6">
        <w:t xml:space="preserve">brand perceived </w:t>
      </w:r>
      <w:r w:rsidR="00917EED">
        <w:t>h</w:t>
      </w:r>
      <w:r w:rsidR="008867A6" w:rsidRPr="008867A6">
        <w:t>as good value for money</w:t>
      </w:r>
      <w:r w:rsidR="004140EF">
        <w:t xml:space="preserve"> or not</w:t>
      </w:r>
      <w:r w:rsidR="008867A6" w:rsidRPr="008867A6">
        <w:t>?</w:t>
      </w:r>
    </w:p>
    <w:p w14:paraId="09F80EBD" w14:textId="5A52CF87" w:rsidR="00A811C7" w:rsidRDefault="00A811C7" w:rsidP="00445E43">
      <w:r>
        <w:t>The objective is to create a text classifier that help</w:t>
      </w:r>
      <w:r w:rsidR="00E53625">
        <w:t>s</w:t>
      </w:r>
      <w:r>
        <w:t xml:space="preserve"> recognize </w:t>
      </w:r>
      <w:r w:rsidR="00646ED9">
        <w:t xml:space="preserve">topics when anyone </w:t>
      </w:r>
      <w:r w:rsidR="00FF5D9C">
        <w:t>tweet</w:t>
      </w:r>
      <w:r w:rsidR="00445E43">
        <w:t>s</w:t>
      </w:r>
      <w:r w:rsidR="00646ED9">
        <w:t xml:space="preserve"> about a brand. Additionally, </w:t>
      </w:r>
      <w:r w:rsidR="00793675">
        <w:t xml:space="preserve">topic classifiers combined with sentiment analysis to get </w:t>
      </w:r>
      <w:r w:rsidR="00FF5D9C">
        <w:t>real</w:t>
      </w:r>
      <w:r w:rsidR="00E53625">
        <w:t>-</w:t>
      </w:r>
      <w:r w:rsidR="00FF5D9C">
        <w:t xml:space="preserve">time </w:t>
      </w:r>
      <w:r w:rsidR="00CB5614">
        <w:t>measurement</w:t>
      </w:r>
      <w:r w:rsidR="009A0FF0">
        <w:t xml:space="preserve">, to </w:t>
      </w:r>
      <w:r w:rsidR="00C824A2">
        <w:t>act</w:t>
      </w:r>
      <w:r w:rsidR="009A0FF0">
        <w:t xml:space="preserve"> when needed.</w:t>
      </w:r>
      <w:r w:rsidR="00CB5614">
        <w:t xml:space="preserve"> </w:t>
      </w:r>
    </w:p>
    <w:p w14:paraId="08064EA4" w14:textId="18116F18" w:rsidR="008D3BB3" w:rsidRDefault="008D3BB3">
      <w:pPr>
        <w:pStyle w:val="Heading1"/>
      </w:pPr>
      <w:bookmarkStart w:id="9" w:name="_Toc23754626"/>
      <w:bookmarkStart w:id="10" w:name="_Toc23754825"/>
      <w:r>
        <w:t>DATASET</w:t>
      </w:r>
      <w:bookmarkEnd w:id="9"/>
      <w:bookmarkEnd w:id="10"/>
    </w:p>
    <w:p w14:paraId="4F73E224" w14:textId="5DDD103D" w:rsidR="00471831" w:rsidRDefault="00471831" w:rsidP="00471831">
      <w:r>
        <w:t xml:space="preserve">The data required for this research will be collected from Twitter social media. </w:t>
      </w:r>
      <w:r w:rsidR="00EE1A2D">
        <w:t>F</w:t>
      </w:r>
      <w:r>
        <w:t>irst</w:t>
      </w:r>
      <w:r w:rsidR="00E21EA8">
        <w:t>,</w:t>
      </w:r>
      <w:r>
        <w:t xml:space="preserve"> for retrieving data</w:t>
      </w:r>
      <w:r w:rsidR="00EE1A2D">
        <w:t>,</w:t>
      </w:r>
      <w:r>
        <w:t xml:space="preserve"> </w:t>
      </w:r>
      <w:r w:rsidR="00E21EA8">
        <w:t xml:space="preserve">the </w:t>
      </w:r>
      <w:r w:rsidR="00EE1A2D">
        <w:t xml:space="preserve">user </w:t>
      </w:r>
      <w:r w:rsidR="00C03317">
        <w:t xml:space="preserve">should </w:t>
      </w:r>
      <w:r>
        <w:t xml:space="preserve">get Twitter developer </w:t>
      </w:r>
      <w:r w:rsidR="00C03317">
        <w:t>permissions</w:t>
      </w:r>
      <w:r>
        <w:t xml:space="preserve">, </w:t>
      </w:r>
      <w:r w:rsidR="00C03317">
        <w:t xml:space="preserve">and </w:t>
      </w:r>
      <w:r>
        <w:t xml:space="preserve">for </w:t>
      </w:r>
      <w:r w:rsidR="00C03317">
        <w:t>that</w:t>
      </w:r>
      <w:r w:rsidR="00E21EA8">
        <w:t>,</w:t>
      </w:r>
      <w:r>
        <w:t xml:space="preserve"> we need Twitter account itself and create a new app. Once the developer </w:t>
      </w:r>
      <w:r w:rsidR="00401CAD">
        <w:t xml:space="preserve">account </w:t>
      </w:r>
      <w:r>
        <w:t xml:space="preserve">is approved, </w:t>
      </w:r>
      <w:r w:rsidRPr="004334CD">
        <w:t xml:space="preserve">find </w:t>
      </w:r>
      <w:r w:rsidR="001A689F">
        <w:t>the</w:t>
      </w:r>
      <w:r w:rsidRPr="004334CD">
        <w:t xml:space="preserve"> access credentials under the Keys and Access Tokens tab of </w:t>
      </w:r>
      <w:r w:rsidR="00E21EA8">
        <w:t xml:space="preserve">the </w:t>
      </w:r>
      <w:r w:rsidRPr="004334CD">
        <w:t>new app</w:t>
      </w:r>
      <w:r w:rsidR="00401CAD">
        <w:t xml:space="preserve"> of the user account</w:t>
      </w:r>
      <w:r w:rsidRPr="004334CD">
        <w:t>.</w:t>
      </w:r>
      <w:r>
        <w:t xml:space="preserve"> Now that I</w:t>
      </w:r>
      <w:r w:rsidR="00EF5B25">
        <w:t xml:space="preserve"> got</w:t>
      </w:r>
      <w:r>
        <w:t xml:space="preserve"> access, will next install Tweepy  a python module using pip, which provides </w:t>
      </w:r>
      <w:r w:rsidR="00E21EA8">
        <w:t xml:space="preserve">a </w:t>
      </w:r>
      <w:r>
        <w:t>front end for Twitter API. Using Tweepy.Cursor method search</w:t>
      </w:r>
      <w:r w:rsidR="00E21EA8">
        <w:t>es</w:t>
      </w:r>
      <w:r>
        <w:t xml:space="preserve"> the tweets to </w:t>
      </w:r>
      <w:r w:rsidR="00E21EA8">
        <w:t xml:space="preserve">a </w:t>
      </w:r>
      <w:r>
        <w:t>particular hashtag. The tweets data thus obtained will be retrieved and stored in a csv/</w:t>
      </w:r>
      <w:r w:rsidR="00E21EA8">
        <w:t>xlsx</w:t>
      </w:r>
      <w:r>
        <w:t xml:space="preserve"> file. Though there are number of features in this data set, only date field and tweets text which is not more than </w:t>
      </w:r>
      <w:r w:rsidR="005501C7">
        <w:t>280 characters</w:t>
      </w:r>
      <w:r>
        <w:t xml:space="preserve"> will be considered for this research.</w:t>
      </w:r>
    </w:p>
    <w:p w14:paraId="6FDFBD03" w14:textId="2BB76B93" w:rsidR="008D3BB3" w:rsidRPr="008D3BB3" w:rsidRDefault="008D3BB3" w:rsidP="008D3BB3"/>
    <w:p w14:paraId="20D52C0F" w14:textId="3A3E7AC1" w:rsidR="00C331ED" w:rsidRDefault="00C331ED">
      <w:pPr>
        <w:pStyle w:val="Heading1"/>
      </w:pPr>
      <w:bookmarkStart w:id="11" w:name="_Toc23754627"/>
      <w:bookmarkStart w:id="12" w:name="_Toc23754826"/>
      <w:r>
        <w:t>M</w:t>
      </w:r>
      <w:r w:rsidR="0082713A">
        <w:t>ETHODOLOGY</w:t>
      </w:r>
      <w:bookmarkEnd w:id="11"/>
      <w:bookmarkEnd w:id="12"/>
    </w:p>
    <w:p w14:paraId="2EF66CDC" w14:textId="79DEDF21" w:rsidR="001A208E" w:rsidRDefault="001B438C" w:rsidP="00C0211F">
      <w:r>
        <w:t>The t</w:t>
      </w:r>
      <w:r w:rsidR="00DF3E3A">
        <w:t xml:space="preserve">weets data stored in the csv file </w:t>
      </w:r>
      <w:r w:rsidR="00B4733B">
        <w:t>are</w:t>
      </w:r>
      <w:r w:rsidR="00DF3E3A">
        <w:t xml:space="preserve"> read and </w:t>
      </w:r>
      <w:r w:rsidR="00914A67">
        <w:t>preprocessed before further analysis</w:t>
      </w:r>
      <w:r w:rsidR="003A54E1">
        <w:t xml:space="preserve">. </w:t>
      </w:r>
      <w:r w:rsidR="00476F65" w:rsidRPr="00476F65">
        <w:t xml:space="preserve">The </w:t>
      </w:r>
      <w:r w:rsidR="00476F65">
        <w:t xml:space="preserve">this is an </w:t>
      </w:r>
      <w:r w:rsidR="00476F65" w:rsidRPr="00476F65">
        <w:t>essential step</w:t>
      </w:r>
      <w:r w:rsidR="005753EE">
        <w:t xml:space="preserve"> in text preprocessing,</w:t>
      </w:r>
      <w:r w:rsidR="00476F65" w:rsidRPr="00476F65">
        <w:t xml:space="preserve"> as it makes the </w:t>
      </w:r>
      <w:r w:rsidR="005753EE">
        <w:t>tidy</w:t>
      </w:r>
      <w:r w:rsidR="00476F65" w:rsidRPr="00476F65">
        <w:t xml:space="preserve"> text </w:t>
      </w:r>
      <w:r w:rsidR="005753EE" w:rsidRPr="00476F65">
        <w:t>prepared</w:t>
      </w:r>
      <w:r w:rsidR="00476F65" w:rsidRPr="00476F65">
        <w:t xml:space="preserve"> for </w:t>
      </w:r>
      <w:r w:rsidR="005753EE">
        <w:t xml:space="preserve">data </w:t>
      </w:r>
      <w:r w:rsidR="00476F65" w:rsidRPr="00476F65">
        <w:t xml:space="preserve">mining, i.e., it becomes easier to </w:t>
      </w:r>
      <w:r w:rsidR="009F064A">
        <w:t>get abstract</w:t>
      </w:r>
      <w:r w:rsidR="00476F65" w:rsidRPr="00476F65">
        <w:t xml:space="preserve"> information from the text and apply machine learning</w:t>
      </w:r>
      <w:r w:rsidR="00476F65" w:rsidRPr="005753EE">
        <w:t xml:space="preserve"> algorithms to it.</w:t>
      </w:r>
      <w:r w:rsidR="009F064A">
        <w:t xml:space="preserve"> </w:t>
      </w:r>
      <w:r w:rsidR="006019AA">
        <w:t>For this purpose f</w:t>
      </w:r>
      <w:r w:rsidR="00380F3F">
        <w:t xml:space="preserve">irst, </w:t>
      </w:r>
      <w:r w:rsidR="009F064A">
        <w:t>removing Twitter handles (i.e. @user)</w:t>
      </w:r>
      <w:r w:rsidR="00D03098">
        <w:t xml:space="preserve"> in the </w:t>
      </w:r>
      <w:r w:rsidR="0097176A">
        <w:t xml:space="preserve">tweet’s </w:t>
      </w:r>
      <w:r w:rsidR="00D03098">
        <w:t>dataset</w:t>
      </w:r>
      <w:r w:rsidR="0097176A">
        <w:t>, as they do not convey information need</w:t>
      </w:r>
      <w:r w:rsidR="00774442">
        <w:t>ed</w:t>
      </w:r>
      <w:r w:rsidR="0097176A">
        <w:t xml:space="preserve"> for the analysis</w:t>
      </w:r>
      <w:r w:rsidR="00D03098">
        <w:t xml:space="preserve">. Actually twitter handles </w:t>
      </w:r>
      <w:r w:rsidR="00B4733B">
        <w:t>are</w:t>
      </w:r>
      <w:r w:rsidR="00D03098">
        <w:t xml:space="preserve"> how the user</w:t>
      </w:r>
      <w:r w:rsidR="0097176A">
        <w:t xml:space="preserve"> acknowledge</w:t>
      </w:r>
      <w:r w:rsidR="00B4733B">
        <w:t>s</w:t>
      </w:r>
      <w:r w:rsidR="0097176A">
        <w:t xml:space="preserve"> on Twitter.</w:t>
      </w:r>
      <w:r w:rsidR="00D03098">
        <w:t xml:space="preserve"> </w:t>
      </w:r>
      <w:r w:rsidR="00774442">
        <w:t xml:space="preserve">Next </w:t>
      </w:r>
      <w:r w:rsidR="00B4733B">
        <w:t xml:space="preserve">is </w:t>
      </w:r>
      <w:r w:rsidR="00774442">
        <w:t>removing  punctuations, numbers or any special characters</w:t>
      </w:r>
      <w:r w:rsidR="00EA6500">
        <w:t xml:space="preserve"> in the text. Later remove any short words, </w:t>
      </w:r>
      <w:r w:rsidR="00F2770E">
        <w:t xml:space="preserve">i.e. </w:t>
      </w:r>
      <w:r w:rsidR="00EA6500">
        <w:t>all the</w:t>
      </w:r>
      <w:r w:rsidR="00F2770E">
        <w:t xml:space="preserve"> words having </w:t>
      </w:r>
      <w:r w:rsidR="00B4733B">
        <w:t xml:space="preserve">a </w:t>
      </w:r>
      <w:r w:rsidR="00F2770E">
        <w:t>length less than 3. For example terms like ‘hmm’ or ‘ok’.</w:t>
      </w:r>
      <w:r w:rsidR="00F832B1">
        <w:t xml:space="preserve"> Finally tokenize all the cleaned tweet text</w:t>
      </w:r>
      <w:r w:rsidR="004D2445">
        <w:t>. Tokenization is the process of splitting a string of text into individual ter</w:t>
      </w:r>
      <w:r w:rsidR="00400830">
        <w:t>ms or words. Lemmatize each term</w:t>
      </w:r>
      <w:r w:rsidR="00C0211F">
        <w:t xml:space="preserve">, i.e. </w:t>
      </w:r>
      <w:r w:rsidR="00C0211F">
        <w:rPr>
          <w:color w:val="000000"/>
          <w:shd w:val="clear" w:color="auto" w:fill="FFFFFF"/>
        </w:rPr>
        <w:t xml:space="preserve">normally aiming to remove inflectional endings and to return the base or dictionary form of a word, which is known as the </w:t>
      </w:r>
      <w:bookmarkStart w:id="13" w:name="2378"/>
      <w:bookmarkEnd w:id="13"/>
      <w:r w:rsidR="00C0211F">
        <w:rPr>
          <w:i/>
          <w:iCs/>
          <w:color w:val="000000"/>
        </w:rPr>
        <w:t>lemma</w:t>
      </w:r>
      <w:r w:rsidR="006019AA">
        <w:rPr>
          <w:color w:val="000000"/>
          <w:shd w:val="clear" w:color="auto" w:fill="FFFFFF"/>
        </w:rPr>
        <w:t>.</w:t>
      </w:r>
      <w:r w:rsidR="00A31BD6">
        <w:rPr>
          <w:color w:val="000000"/>
          <w:shd w:val="clear" w:color="auto" w:fill="FFFFFF"/>
        </w:rPr>
        <w:t xml:space="preserve"> Now th</w:t>
      </w:r>
      <w:r w:rsidR="00F74B73">
        <w:rPr>
          <w:color w:val="000000"/>
          <w:shd w:val="clear" w:color="auto" w:fill="FFFFFF"/>
        </w:rPr>
        <w:t>ese</w:t>
      </w:r>
      <w:r w:rsidR="00A31BD6">
        <w:rPr>
          <w:color w:val="000000"/>
          <w:shd w:val="clear" w:color="auto" w:fill="FFFFFF"/>
        </w:rPr>
        <w:t xml:space="preserve"> cleaned tweets are ready for analyzing</w:t>
      </w:r>
      <w:r w:rsidR="00F74B73">
        <w:rPr>
          <w:color w:val="000000"/>
          <w:shd w:val="clear" w:color="auto" w:fill="FFFFFF"/>
        </w:rPr>
        <w:t>.</w:t>
      </w:r>
    </w:p>
    <w:p w14:paraId="7147298A" w14:textId="7A3DADEA" w:rsidR="00A51AF8" w:rsidRDefault="00F74B73" w:rsidP="001F2910">
      <w:r>
        <w:t xml:space="preserve">For understanding the common words in the </w:t>
      </w:r>
      <w:r w:rsidR="00C52279">
        <w:t xml:space="preserve">tweets, a WordCloud is </w:t>
      </w:r>
      <w:r w:rsidR="009A781D">
        <w:t>built</w:t>
      </w:r>
      <w:r w:rsidR="00C52279">
        <w:t xml:space="preserve"> </w:t>
      </w:r>
      <w:r w:rsidR="00CB7368">
        <w:t>to accomplish this task. Here the words that occur most frequent</w:t>
      </w:r>
      <w:r w:rsidR="00F409BB">
        <w:t>ly</w:t>
      </w:r>
      <w:r w:rsidR="00CB7368">
        <w:t xml:space="preserve"> appear </w:t>
      </w:r>
      <w:r w:rsidR="009A781D">
        <w:t>in bigger size compared to words with less frequen</w:t>
      </w:r>
      <w:r w:rsidR="00F409BB">
        <w:t>cy</w:t>
      </w:r>
      <w:r w:rsidR="009A781D">
        <w:t>.</w:t>
      </w:r>
      <w:r w:rsidR="00E741AE">
        <w:t xml:space="preserve"> In order to analyze the data, it needs feature extraction from cleaned tweets.</w:t>
      </w:r>
      <w:r w:rsidR="00E50AEB">
        <w:t xml:space="preserve"> Text features can be extracted</w:t>
      </w:r>
      <w:r w:rsidR="006B04A4">
        <w:t xml:space="preserve"> using assorted techniques like Bag of Words (BoW), Term Frequency </w:t>
      </w:r>
      <w:r w:rsidR="002846BC">
        <w:t>Inverse Document Frequency (</w:t>
      </w:r>
      <w:r w:rsidR="006B04A4">
        <w:t>TF-IDF</w:t>
      </w:r>
      <w:r w:rsidR="002846BC">
        <w:t xml:space="preserve">), Word Embeddings. </w:t>
      </w:r>
      <w:r w:rsidR="00A11CAD">
        <w:t xml:space="preserve">This research considers TF-IDF method, because </w:t>
      </w:r>
      <w:r w:rsidR="00A11CAD" w:rsidRPr="00A11CAD">
        <w:t>it takes into account, not just the occurrence of a word in a single tweet but in the entire corpus.</w:t>
      </w:r>
      <w:r w:rsidR="006B04A4">
        <w:t xml:space="preserve"> </w:t>
      </w:r>
      <w:r w:rsidR="002071C3">
        <w:rPr>
          <w:rFonts w:ascii="Roboto" w:hAnsi="Roboto"/>
          <w:color w:val="595858"/>
          <w:sz w:val="23"/>
          <w:szCs w:val="23"/>
          <w:shd w:val="clear" w:color="auto" w:fill="FFFFFF"/>
        </w:rPr>
        <w:t>TF-</w:t>
      </w:r>
      <w:r w:rsidR="002071C3" w:rsidRPr="002071C3">
        <w:t xml:space="preserve">IDF </w:t>
      </w:r>
      <w:r w:rsidR="00A51AF8">
        <w:t xml:space="preserve">gives importance to words which are </w:t>
      </w:r>
      <w:r w:rsidR="006639F8">
        <w:t>not frequent</w:t>
      </w:r>
      <w:r w:rsidR="00A51AF8">
        <w:t xml:space="preserve"> in the </w:t>
      </w:r>
      <w:r w:rsidR="006639F8">
        <w:t>entire corpus</w:t>
      </w:r>
      <w:r w:rsidR="00D01C58">
        <w:t>,</w:t>
      </w:r>
      <w:r w:rsidR="006639F8">
        <w:t xml:space="preserve"> but appears in </w:t>
      </w:r>
      <w:r w:rsidR="00036A4D">
        <w:t xml:space="preserve">more in </w:t>
      </w:r>
      <w:r w:rsidR="00D01C58">
        <w:t xml:space="preserve">a </w:t>
      </w:r>
      <w:r w:rsidR="00036A4D">
        <w:t xml:space="preserve">few documents, by penalizing </w:t>
      </w:r>
      <w:r w:rsidR="00E5170E">
        <w:t xml:space="preserve">the most frequent terms with lower weights. And the </w:t>
      </w:r>
      <w:r w:rsidR="00E5170E" w:rsidRPr="00E5170E">
        <w:t xml:space="preserve">TF-IDF </w:t>
      </w:r>
      <w:r w:rsidR="00E5170E">
        <w:t>v</w:t>
      </w:r>
      <w:r w:rsidR="00E5170E" w:rsidRPr="00E5170E">
        <w:t xml:space="preserve">ectors </w:t>
      </w:r>
      <w:r w:rsidR="00E5170E">
        <w:t>are</w:t>
      </w:r>
      <w:r w:rsidR="00E5170E" w:rsidRPr="00E5170E">
        <w:t xml:space="preserve"> generated at different levels of tokens </w:t>
      </w:r>
      <w:r w:rsidR="00CA6AB9">
        <w:t xml:space="preserve">i.e. </w:t>
      </w:r>
      <w:r w:rsidR="00E5170E" w:rsidRPr="00E5170E">
        <w:t xml:space="preserve">words, characters, </w:t>
      </w:r>
      <w:r w:rsidR="00CA6AB9">
        <w:t xml:space="preserve">and </w:t>
      </w:r>
      <w:r w:rsidR="00E5170E" w:rsidRPr="00E5170E">
        <w:t>n-grams</w:t>
      </w:r>
      <w:r w:rsidR="00CA6AB9">
        <w:t>.</w:t>
      </w:r>
    </w:p>
    <w:p w14:paraId="21467D03" w14:textId="0AE17438" w:rsidR="000C6A08" w:rsidRDefault="000C6A08" w:rsidP="001F2910">
      <w:r>
        <w:t xml:space="preserve">Using </w:t>
      </w:r>
      <w:r w:rsidRPr="00610BCE">
        <w:t>Latent Dirichlet Allocation for generating Topic Modelling Features</w:t>
      </w:r>
      <w:r>
        <w:t xml:space="preserve">, which is a technique to </w:t>
      </w:r>
      <w:r w:rsidR="007C4318">
        <w:t>identify the group of words from a collection of tweets and bind them to a topic</w:t>
      </w:r>
      <w:r w:rsidR="00F24AC9">
        <w:t>.</w:t>
      </w:r>
      <w:r w:rsidR="00991CB8">
        <w:t xml:space="preserve"> LDA model is built and </w:t>
      </w:r>
      <w:r w:rsidR="00991CB8" w:rsidRPr="00F9713F">
        <w:t xml:space="preserve">the probability distributions </w:t>
      </w:r>
      <w:r w:rsidR="00F9713F">
        <w:t>of</w:t>
      </w:r>
      <w:r w:rsidR="00991CB8" w:rsidRPr="00F9713F">
        <w:t xml:space="preserve"> words </w:t>
      </w:r>
      <w:r w:rsidR="00F9713F">
        <w:t>given by</w:t>
      </w:r>
      <w:r w:rsidR="00991CB8" w:rsidRPr="00F9713F">
        <w:t xml:space="preserve"> topics provide a sense of the different </w:t>
      </w:r>
      <w:r w:rsidR="00CD6EC8">
        <w:t>intuition</w:t>
      </w:r>
      <w:r w:rsidR="00991CB8" w:rsidRPr="00F9713F">
        <w:t xml:space="preserve"> contained in the documents.</w:t>
      </w:r>
    </w:p>
    <w:p w14:paraId="79B5BBDD" w14:textId="24574834" w:rsidR="00A608EF" w:rsidRDefault="00B42FC6" w:rsidP="00A608EF">
      <w:r>
        <w:t xml:space="preserve">As </w:t>
      </w:r>
      <w:r w:rsidR="00D01C58">
        <w:t xml:space="preserve">the </w:t>
      </w:r>
      <w:r>
        <w:t xml:space="preserve">last step in text classification, to train </w:t>
      </w:r>
      <w:r w:rsidR="00D01C58">
        <w:t xml:space="preserve">the </w:t>
      </w:r>
      <w:r>
        <w:t xml:space="preserve">classifier with the features created in the previous step. Machine learning has </w:t>
      </w:r>
      <w:r w:rsidR="00D01C58">
        <w:t xml:space="preserve">a </w:t>
      </w:r>
      <w:r>
        <w:t xml:space="preserve">wide range of  models to train the final model. </w:t>
      </w:r>
      <w:r w:rsidR="00307980">
        <w:t xml:space="preserve">These models will be implemented one after the other and compared the accuracy score. Before training the models, </w:t>
      </w:r>
      <w:r w:rsidR="00886744">
        <w:t xml:space="preserve">first tagging of tweets is done, to one of the five categories viz </w:t>
      </w:r>
      <w:r w:rsidR="00967F96">
        <w:t>Customer</w:t>
      </w:r>
      <w:r w:rsidR="005F286F">
        <w:t xml:space="preserve"> Service, Price, Products, News and Recommendation.</w:t>
      </w:r>
      <w:r w:rsidR="00C1625A">
        <w:t xml:space="preserve"> And second </w:t>
      </w:r>
      <w:r w:rsidR="00307980">
        <w:t xml:space="preserve">the data is split into validation and testing </w:t>
      </w:r>
      <w:r w:rsidR="00A608EF">
        <w:t>set in the ratio of 75% to 25% respectively.</w:t>
      </w:r>
    </w:p>
    <w:p w14:paraId="0EFEEC92" w14:textId="201C7591" w:rsidR="00C94037" w:rsidRDefault="00610BCE" w:rsidP="000A0573">
      <w:r w:rsidRPr="00610BCE">
        <w:t xml:space="preserve"> </w:t>
      </w:r>
      <w:r w:rsidR="002A76B6">
        <w:t xml:space="preserve">First </w:t>
      </w:r>
      <w:r w:rsidR="00855CFD">
        <w:t xml:space="preserve">implement </w:t>
      </w:r>
      <w:r w:rsidR="002A76B6">
        <w:t>Naïve Bayes model</w:t>
      </w:r>
      <w:r w:rsidR="00C1729C">
        <w:t xml:space="preserve"> based on Bayer’s theorem</w:t>
      </w:r>
      <w:r w:rsidR="00855CFD">
        <w:t xml:space="preserve">, </w:t>
      </w:r>
      <w:r w:rsidR="00E35B65">
        <w:t xml:space="preserve">with </w:t>
      </w:r>
      <w:r w:rsidR="00D01C58">
        <w:t xml:space="preserve">an </w:t>
      </w:r>
      <w:r w:rsidR="00E35B65">
        <w:t xml:space="preserve">assumption of independence among features in the dataset. This is done </w:t>
      </w:r>
      <w:r w:rsidR="00855CFD">
        <w:t>using sklearn implementation on the features collected above</w:t>
      </w:r>
      <w:r w:rsidR="00E35B65">
        <w:t xml:space="preserve">. The </w:t>
      </w:r>
      <w:r w:rsidR="009E1080">
        <w:t xml:space="preserve">trained </w:t>
      </w:r>
      <w:r w:rsidR="00E35B65">
        <w:t xml:space="preserve">model </w:t>
      </w:r>
      <w:r w:rsidR="009E1080">
        <w:t xml:space="preserve">is tested </w:t>
      </w:r>
      <w:r w:rsidR="00976284">
        <w:t>over</w:t>
      </w:r>
      <w:r w:rsidR="009E1080">
        <w:t xml:space="preserve"> the testing dataset and the accuracy parameters are measured.</w:t>
      </w:r>
      <w:r w:rsidR="001214B1">
        <w:t xml:space="preserve"> Next Logistic regression will be built</w:t>
      </w:r>
      <w:r w:rsidR="004D26E5">
        <w:t xml:space="preserve"> on the features extracted</w:t>
      </w:r>
      <w:r w:rsidR="001214B1">
        <w:t>, which measures the probability</w:t>
      </w:r>
      <w:r w:rsidR="005D49BE">
        <w:t xml:space="preserve"> of belonging to one group using sigmoid function</w:t>
      </w:r>
      <w:r w:rsidR="004D26E5">
        <w:t xml:space="preserve">. </w:t>
      </w:r>
      <w:r w:rsidR="00584E86">
        <w:t>And</w:t>
      </w:r>
      <w:r w:rsidR="004D26E5">
        <w:t xml:space="preserve"> another classification algorithm know</w:t>
      </w:r>
      <w:r w:rsidR="00584E86">
        <w:t>n</w:t>
      </w:r>
      <w:r w:rsidR="004D26E5">
        <w:t xml:space="preserve"> as support vector machine</w:t>
      </w:r>
      <w:r w:rsidR="0011527F">
        <w:t xml:space="preserve"> (SVM) which extracts best possible hyper plane that separates the classes</w:t>
      </w:r>
      <w:r w:rsidR="00584E86">
        <w:t xml:space="preserve">. Features are trained using SVM and the efficiency of </w:t>
      </w:r>
      <w:r w:rsidR="000E595F">
        <w:t xml:space="preserve">the </w:t>
      </w:r>
      <w:r w:rsidR="00584E86">
        <w:t xml:space="preserve">model is obtained and studied. </w:t>
      </w:r>
      <w:r w:rsidR="00DE127E">
        <w:t xml:space="preserve">Later Random forest model is trained. It is an ensemble technique </w:t>
      </w:r>
      <w:r w:rsidR="004A73A3">
        <w:t>that combine</w:t>
      </w:r>
      <w:r w:rsidR="000E595F">
        <w:t>s</w:t>
      </w:r>
      <w:r w:rsidR="004A73A3">
        <w:t xml:space="preserve"> several decision tree </w:t>
      </w:r>
      <w:r w:rsidR="00F02701">
        <w:t>models ran in parallel into one predictive model in order to decrease variance or bagging</w:t>
      </w:r>
      <w:r w:rsidR="002C64BB">
        <w:t xml:space="preserve"> and the model tested with testing dataset. Finally </w:t>
      </w:r>
      <w:r w:rsidR="003F5764">
        <w:t>Ex</w:t>
      </w:r>
      <w:r w:rsidR="003F5764" w:rsidRPr="002C64BB">
        <w:t>treme</w:t>
      </w:r>
      <w:r w:rsidR="002C64BB" w:rsidRPr="002C64BB">
        <w:t xml:space="preserve"> Gradient Boosting</w:t>
      </w:r>
      <w:r w:rsidR="003F5764">
        <w:t xml:space="preserve"> (XGBOOST)</w:t>
      </w:r>
      <w:r w:rsidR="002C64BB" w:rsidRPr="002C64BB">
        <w:t xml:space="preserve"> Model</w:t>
      </w:r>
      <w:r w:rsidR="002C64BB">
        <w:t xml:space="preserve"> is implemented.</w:t>
      </w:r>
      <w:r w:rsidR="00D940A6">
        <w:t xml:space="preserve"> </w:t>
      </w:r>
      <w:r w:rsidR="000C6813">
        <w:t xml:space="preserve">This model is similar to gradient boosting framework where it implements both linear model and tree learning algorithms. What makes </w:t>
      </w:r>
      <w:r w:rsidR="00654508">
        <w:t>XGBOOST fast, is its capacity to do parallel computation and primarily use for reducing bias problem which is caused due to less features.</w:t>
      </w:r>
      <w:r w:rsidR="00BA5145">
        <w:t xml:space="preserve"> </w:t>
      </w:r>
      <w:r w:rsidR="001C4E0D">
        <w:t xml:space="preserve">All these models will be implemented in </w:t>
      </w:r>
      <w:r w:rsidR="003A2CC6">
        <w:t xml:space="preserve">the </w:t>
      </w:r>
      <w:r w:rsidR="001C4E0D">
        <w:t>Scikit Learn</w:t>
      </w:r>
      <w:r w:rsidR="00335FF9">
        <w:t>ing</w:t>
      </w:r>
      <w:r w:rsidR="001C4E0D">
        <w:t xml:space="preserve"> </w:t>
      </w:r>
      <w:r w:rsidR="009B7E3D">
        <w:t>package in python</w:t>
      </w:r>
      <w:r w:rsidR="003A54E1">
        <w:t xml:space="preserve">. </w:t>
      </w:r>
    </w:p>
    <w:p w14:paraId="486918B4" w14:textId="4D258E02" w:rsidR="00017A2A" w:rsidRDefault="0094510B" w:rsidP="001F2910">
      <w:r>
        <w:t xml:space="preserve">All the models built using different classification algorithms are then compared and studied for the best results. </w:t>
      </w:r>
      <w:r w:rsidR="001E6778">
        <w:t>Classification accuracy</w:t>
      </w:r>
      <w:r w:rsidR="00B84B18">
        <w:t>,</w:t>
      </w:r>
      <w:r w:rsidR="00EB3A5E">
        <w:t xml:space="preserve"> i.e</w:t>
      </w:r>
      <w:r w:rsidR="003A54E1">
        <w:t xml:space="preserve">. </w:t>
      </w:r>
      <w:r w:rsidR="00EB3A5E" w:rsidRPr="00EB3A5E">
        <w:t xml:space="preserve">the </w:t>
      </w:r>
      <w:r w:rsidR="00EB3A5E">
        <w:t>rate</w:t>
      </w:r>
      <w:r w:rsidR="00EB3A5E" w:rsidRPr="00EB3A5E">
        <w:t xml:space="preserve"> of the test set for which the model predicted the correct output</w:t>
      </w:r>
      <w:r w:rsidR="001E6778">
        <w:t xml:space="preserve"> will be the most </w:t>
      </w:r>
      <w:r w:rsidR="00EB3A5E">
        <w:t>common metric</w:t>
      </w:r>
      <w:r w:rsidR="003A54E1">
        <w:t xml:space="preserve">. </w:t>
      </w:r>
      <w:r w:rsidR="00C06059">
        <w:t>However</w:t>
      </w:r>
      <w:r w:rsidR="00B84B18">
        <w:t>,</w:t>
      </w:r>
      <w:r w:rsidR="00C06059">
        <w:t xml:space="preserve"> </w:t>
      </w:r>
      <w:r w:rsidR="00026DD6">
        <w:t>im</w:t>
      </w:r>
      <w:r w:rsidR="00C06059">
        <w:t xml:space="preserve">balanced </w:t>
      </w:r>
      <w:r w:rsidR="00947475">
        <w:t>dataset accuracy will not give the true performance of the model</w:t>
      </w:r>
      <w:r w:rsidR="003A54E1">
        <w:t xml:space="preserve">. </w:t>
      </w:r>
      <w:r w:rsidR="00947475">
        <w:t xml:space="preserve">Hence precision and recall will be </w:t>
      </w:r>
      <w:r w:rsidR="00E9761B">
        <w:t>calculated to interpret the best perfor</w:t>
      </w:r>
      <w:r w:rsidR="00774960">
        <w:t>ming model</w:t>
      </w:r>
      <w:r w:rsidR="003A54E1">
        <w:t xml:space="preserve">. </w:t>
      </w:r>
      <w:r w:rsidR="00FA6C19">
        <w:t xml:space="preserve">Precision will give the false positives </w:t>
      </w:r>
      <w:r w:rsidR="0068542A">
        <w:t xml:space="preserve">or Type I error </w:t>
      </w:r>
      <w:r w:rsidR="00FA6C19">
        <w:t xml:space="preserve">for each class, while recall gives the false negative or Type </w:t>
      </w:r>
      <w:r w:rsidR="0068542A">
        <w:t>I</w:t>
      </w:r>
      <w:r w:rsidR="00501380">
        <w:t>I</w:t>
      </w:r>
      <w:r w:rsidR="0068542A">
        <w:t xml:space="preserve"> error</w:t>
      </w:r>
      <w:r w:rsidR="003A54E1">
        <w:t xml:space="preserve">. </w:t>
      </w:r>
      <w:r w:rsidR="00822BCB">
        <w:t>Later</w:t>
      </w:r>
      <w:r w:rsidR="00501380">
        <w:t xml:space="preserve"> the F1 score is calculated as the average of precision and recall</w:t>
      </w:r>
      <w:r w:rsidR="003A54E1">
        <w:t xml:space="preserve">. </w:t>
      </w:r>
      <w:r w:rsidR="00A314DF">
        <w:t xml:space="preserve">The performance score of all the models in descending order will be tabulated to </w:t>
      </w:r>
      <w:r w:rsidR="003D375F">
        <w:t xml:space="preserve">illustrate the best model to predict the </w:t>
      </w:r>
      <w:r w:rsidR="001813AE">
        <w:t>tag for the given tweet.</w:t>
      </w:r>
      <w:r w:rsidR="003071E7">
        <w:t xml:space="preserve"> This research is looking at building an app, that can run text classification on </w:t>
      </w:r>
      <w:r w:rsidR="002A048E">
        <w:t>a</w:t>
      </w:r>
      <w:r w:rsidR="003071E7">
        <w:t xml:space="preserve"> file comprising of tweets. </w:t>
      </w:r>
    </w:p>
    <w:p w14:paraId="51198C42" w14:textId="466D2F66" w:rsidR="00B42DD1" w:rsidRDefault="005C0707" w:rsidP="001F2910">
      <w:r>
        <w:t xml:space="preserve">In the second part of </w:t>
      </w:r>
      <w:r w:rsidR="000E595F">
        <w:t xml:space="preserve">the </w:t>
      </w:r>
      <w:r>
        <w:t xml:space="preserve">research abstract based sentiment analysis is performed on the tagged dataset. Using </w:t>
      </w:r>
      <w:r w:rsidR="00580566" w:rsidRPr="00580566">
        <w:t xml:space="preserve">SentimentIntensityAnalyzer in the nltk package the sentiment of tweets is obtained, which is </w:t>
      </w:r>
      <w:r w:rsidR="00580566">
        <w:t xml:space="preserve">then </w:t>
      </w:r>
      <w:r w:rsidR="00580566" w:rsidRPr="00580566">
        <w:t>classified into positive , negative and neutral</w:t>
      </w:r>
      <w:r w:rsidR="00580566">
        <w:t xml:space="preserve"> </w:t>
      </w:r>
      <w:r w:rsidR="00BB1364">
        <w:t xml:space="preserve">groups depending on the sentiment score is above or below zero value. </w:t>
      </w:r>
      <w:r w:rsidR="00ED3C70">
        <w:t xml:space="preserve">With these tweets data, </w:t>
      </w:r>
      <w:r w:rsidR="00B42DD1">
        <w:t xml:space="preserve">various plots are generated to </w:t>
      </w:r>
      <w:r w:rsidR="00ED3C70">
        <w:t xml:space="preserve">visualize </w:t>
      </w:r>
      <w:r w:rsidR="00B42DD1">
        <w:t xml:space="preserve">and analyze </w:t>
      </w:r>
      <w:r w:rsidR="00ED3C70">
        <w:t xml:space="preserve">the tweets </w:t>
      </w:r>
      <w:r w:rsidR="00B42DD1">
        <w:t>of a particular product or business</w:t>
      </w:r>
      <w:r w:rsidR="00ED3C70">
        <w:t>.</w:t>
      </w:r>
    </w:p>
    <w:p w14:paraId="34C5B4B3" w14:textId="3FEE46EE" w:rsidR="002A048E" w:rsidRDefault="00B42DD1" w:rsidP="001F2910">
      <w:r>
        <w:t xml:space="preserve">Finally </w:t>
      </w:r>
      <w:r w:rsidR="002A4530">
        <w:t xml:space="preserve">a </w:t>
      </w:r>
      <w:r w:rsidR="00DF742F">
        <w:t xml:space="preserve">Twitter Analytics </w:t>
      </w:r>
      <w:r w:rsidR="002A4530">
        <w:t xml:space="preserve">tool will be developed, which </w:t>
      </w:r>
      <w:r w:rsidR="00F11906">
        <w:t xml:space="preserve">will have </w:t>
      </w:r>
      <w:r w:rsidR="00F11906" w:rsidRPr="00F11906">
        <w:t xml:space="preserve">the ability to measure hashtag performance. </w:t>
      </w:r>
      <w:r w:rsidR="0024448E">
        <w:t>Association</w:t>
      </w:r>
      <w:r w:rsidR="00A90E24">
        <w:t xml:space="preserve"> </w:t>
      </w:r>
      <w:r w:rsidR="0024448E">
        <w:t xml:space="preserve">of  </w:t>
      </w:r>
      <w:r w:rsidR="00A90E24" w:rsidRPr="00A90E24">
        <w:t xml:space="preserve">topic classifier with sentiment analysis </w:t>
      </w:r>
      <w:r w:rsidR="00CF101F">
        <w:t xml:space="preserve">is used </w:t>
      </w:r>
      <w:r w:rsidR="00A90E24" w:rsidRPr="00A90E24">
        <w:t>to get a real-time thermometer</w:t>
      </w:r>
      <w:r w:rsidR="004C476A">
        <w:t>,</w:t>
      </w:r>
      <w:r w:rsidR="00A90E24" w:rsidRPr="00A90E24">
        <w:t xml:space="preserve"> about online </w:t>
      </w:r>
      <w:r w:rsidR="00A90E24">
        <w:t xml:space="preserve">information </w:t>
      </w:r>
      <w:r w:rsidR="00CF101F">
        <w:t>o</w:t>
      </w:r>
      <w:r w:rsidR="004C476A">
        <w:t>n</w:t>
      </w:r>
      <w:r w:rsidR="00CF101F">
        <w:t xml:space="preserve"> </w:t>
      </w:r>
      <w:r w:rsidR="00A90E24">
        <w:t xml:space="preserve"> a particular brand</w:t>
      </w:r>
      <w:r w:rsidR="00457757">
        <w:t xml:space="preserve"> for getting actionable insights.</w:t>
      </w:r>
      <w:r w:rsidR="00F57F2E">
        <w:t xml:space="preserve"> This tool will create a report on the hashtag, which comprises of  tweets distribution over time</w:t>
      </w:r>
      <w:r w:rsidR="00791CCD">
        <w:t xml:space="preserve">, </w:t>
      </w:r>
      <w:r w:rsidR="00FD6F0B">
        <w:t>Sentiments of tweets w.r.t different aspects and much more.</w:t>
      </w:r>
    </w:p>
    <w:p w14:paraId="41AF3138" w14:textId="77777777" w:rsidR="001813AE" w:rsidRDefault="001813AE" w:rsidP="001F2910"/>
    <w:p w14:paraId="54B10EF2" w14:textId="1EB75DDF" w:rsidR="00DA14FD" w:rsidRPr="00DA14FD" w:rsidRDefault="00997C01" w:rsidP="00DB445C">
      <w:pPr>
        <w:pStyle w:val="Heading1"/>
      </w:pPr>
      <w:bookmarkStart w:id="14" w:name="_Toc23754628"/>
      <w:bookmarkStart w:id="15" w:name="_Toc23754827"/>
      <w:r>
        <w:t xml:space="preserve">TECHNICAL APPROACH </w:t>
      </w:r>
      <w:r w:rsidR="00DA14FD">
        <w:t>&amp; REPORTS</w:t>
      </w:r>
      <w:bookmarkEnd w:id="14"/>
      <w:bookmarkEnd w:id="15"/>
    </w:p>
    <w:p w14:paraId="27974D15" w14:textId="5BB88182" w:rsidR="00DA14FD" w:rsidRPr="00510474" w:rsidRDefault="00DA14FD" w:rsidP="00DA14FD">
      <w:pPr>
        <w:pStyle w:val="Heading2"/>
        <w:rPr>
          <w14:textOutline w14:w="9525" w14:cap="rnd" w14:cmpd="sng" w14:algn="ctr">
            <w14:solidFill>
              <w14:schemeClr w14:val="tx2"/>
            </w14:solidFill>
            <w14:prstDash w14:val="solid"/>
            <w14:bevel/>
          </w14:textOutline>
        </w:rPr>
      </w:pPr>
      <w:bookmarkStart w:id="16" w:name="_Toc23754629"/>
      <w:bookmarkStart w:id="17" w:name="_Toc23754828"/>
      <w:r>
        <w:t>D</w:t>
      </w:r>
      <w:r w:rsidR="00997C01">
        <w:t>ata Preprocessing</w:t>
      </w:r>
      <w:bookmarkEnd w:id="16"/>
      <w:bookmarkEnd w:id="17"/>
    </w:p>
    <w:p w14:paraId="04D276B4" w14:textId="22BB75DF" w:rsidR="008B54F3" w:rsidRDefault="00A565F8" w:rsidP="00EE1A2D">
      <w:r>
        <w:t xml:space="preserve">Using the developer access credentials obtained the tweets data on “Samsung” hashtag and </w:t>
      </w:r>
      <w:r w:rsidR="00C82381">
        <w:t>write the tweets</w:t>
      </w:r>
      <w:r>
        <w:t xml:space="preserve"> </w:t>
      </w:r>
      <w:r w:rsidR="00C82381">
        <w:t>to</w:t>
      </w:r>
      <w:r>
        <w:t xml:space="preserve"> the </w:t>
      </w:r>
      <w:r w:rsidR="00AC2F6C">
        <w:t xml:space="preserve">corresponding </w:t>
      </w:r>
      <w:r>
        <w:t>csv file</w:t>
      </w:r>
      <w:r w:rsidR="00AC2F6C">
        <w:t xml:space="preserve">, named as </w:t>
      </w:r>
      <w:r w:rsidR="0004440B" w:rsidRPr="0004440B">
        <w:rPr>
          <w:i/>
          <w:iCs/>
        </w:rPr>
        <w:t>tweets_with_hashtag_(#name).csv</w:t>
      </w:r>
      <w:r>
        <w:t>.</w:t>
      </w:r>
      <w:r w:rsidR="00226643">
        <w:t xml:space="preserve"> Approximately 5k records were retrieved for the given hashtag.</w:t>
      </w:r>
    </w:p>
    <w:p w14:paraId="1DA90199" w14:textId="77777777" w:rsidR="002A7A74" w:rsidRDefault="00ED220C" w:rsidP="002A7A74">
      <w:pPr>
        <w:keepNext/>
        <w:spacing w:line="240" w:lineRule="auto"/>
        <w:ind w:firstLine="0"/>
      </w:pPr>
      <w:r w:rsidRPr="008B54F3">
        <w:rPr>
          <w:noProof/>
        </w:rPr>
        <w:drawing>
          <wp:inline distT="0" distB="0" distL="0" distR="0" wp14:anchorId="67174298" wp14:editId="2C6D3065">
            <wp:extent cx="5943600" cy="861060"/>
            <wp:effectExtent l="76200" t="19050" r="76200" b="129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861060"/>
                    </a:xfrm>
                    <a:prstGeom prst="rect">
                      <a:avLst/>
                    </a:prstGeom>
                    <a:noFill/>
                    <a:ln>
                      <a:solidFill>
                        <a:schemeClr val="tx2"/>
                      </a:solidFill>
                    </a:ln>
                    <a:effectLst>
                      <a:outerShdw blurRad="50800" dist="50800" dir="5400000" algn="ctr" rotWithShape="0">
                        <a:schemeClr val="accent2"/>
                      </a:outerShdw>
                      <a:softEdge rad="12700"/>
                    </a:effectLst>
                  </pic:spPr>
                </pic:pic>
              </a:graphicData>
            </a:graphic>
          </wp:inline>
        </w:drawing>
      </w:r>
    </w:p>
    <w:p w14:paraId="6FE373F9" w14:textId="7FECF251" w:rsidR="008B54F3" w:rsidRPr="00F643B9" w:rsidRDefault="002A7A74" w:rsidP="002A7A74">
      <w:pPr>
        <w:pStyle w:val="Caption"/>
        <w:ind w:left="720" w:firstLine="720"/>
        <w:rPr>
          <w:b/>
          <w:bCs/>
          <w14:textOutline w14:w="9525" w14:cap="rnd" w14:cmpd="sng" w14:algn="ctr">
            <w14:solidFill>
              <w14:schemeClr w14:val="tx2"/>
            </w14:solidFill>
            <w14:prstDash w14:val="solid"/>
            <w14:bevel/>
          </w14:textOutline>
        </w:rPr>
      </w:pPr>
      <w:r w:rsidRPr="00F643B9">
        <w:rPr>
          <w:b/>
          <w:bCs/>
        </w:rPr>
        <w:t xml:space="preserve">Figure </w:t>
      </w:r>
      <w:r w:rsidRPr="00F643B9">
        <w:rPr>
          <w:b/>
          <w:bCs/>
        </w:rPr>
        <w:fldChar w:fldCharType="begin"/>
      </w:r>
      <w:r w:rsidRPr="00F643B9">
        <w:rPr>
          <w:b/>
          <w:bCs/>
        </w:rPr>
        <w:instrText xml:space="preserve"> SEQ Figure \* ARABIC </w:instrText>
      </w:r>
      <w:r w:rsidRPr="00F643B9">
        <w:rPr>
          <w:b/>
          <w:bCs/>
        </w:rPr>
        <w:fldChar w:fldCharType="separate"/>
      </w:r>
      <w:r w:rsidR="00DA1CA1">
        <w:rPr>
          <w:b/>
          <w:bCs/>
          <w:noProof/>
        </w:rPr>
        <w:t>1</w:t>
      </w:r>
      <w:r w:rsidRPr="00F643B9">
        <w:rPr>
          <w:b/>
          <w:bCs/>
        </w:rPr>
        <w:fldChar w:fldCharType="end"/>
      </w:r>
      <w:r w:rsidRPr="00F643B9">
        <w:rPr>
          <w:b/>
          <w:bCs/>
        </w:rPr>
        <w:t>: Number of tweets</w:t>
      </w:r>
    </w:p>
    <w:p w14:paraId="051D7582" w14:textId="21F101C4" w:rsidR="00B6391D" w:rsidRDefault="00B6391D" w:rsidP="00453E78">
      <w:pPr>
        <w:ind w:firstLine="0"/>
      </w:pPr>
      <w:r>
        <w:t xml:space="preserve">The tweets obtained using API search </w:t>
      </w:r>
      <w:r w:rsidR="003D1A6B">
        <w:t>are a</w:t>
      </w:r>
      <w:r>
        <w:t xml:space="preserve">s </w:t>
      </w:r>
      <w:r w:rsidR="00A565F8">
        <w:t xml:space="preserve"> </w:t>
      </w:r>
      <w:r>
        <w:t>follows</w:t>
      </w:r>
      <w:r w:rsidR="00CF6E1F">
        <w:t>.</w:t>
      </w:r>
    </w:p>
    <w:p w14:paraId="5DE2CE6F" w14:textId="11AC0DAA" w:rsidR="007F3730" w:rsidRDefault="007F3730" w:rsidP="00453E78">
      <w:pPr>
        <w:ind w:firstLine="0"/>
      </w:pPr>
      <w:r w:rsidRPr="007F3730">
        <w:rPr>
          <w:noProof/>
        </w:rPr>
        <w:drawing>
          <wp:inline distT="0" distB="0" distL="0" distR="0" wp14:anchorId="795B2D21" wp14:editId="5ED877EE">
            <wp:extent cx="5943600" cy="2308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308860"/>
                    </a:xfrm>
                    <a:prstGeom prst="rect">
                      <a:avLst/>
                    </a:prstGeom>
                    <a:noFill/>
                    <a:ln>
                      <a:noFill/>
                    </a:ln>
                  </pic:spPr>
                </pic:pic>
              </a:graphicData>
            </a:graphic>
          </wp:inline>
        </w:drawing>
      </w:r>
    </w:p>
    <w:p w14:paraId="504D4805" w14:textId="48183026" w:rsidR="00EE1A2D" w:rsidRDefault="00A565F8" w:rsidP="00EE1A2D">
      <w:r>
        <w:t xml:space="preserve">Later </w:t>
      </w:r>
      <w:r w:rsidR="00C82381">
        <w:t xml:space="preserve">read </w:t>
      </w:r>
      <w:r>
        <w:t>th</w:t>
      </w:r>
      <w:r w:rsidR="00AC2F6C">
        <w:t>e csv</w:t>
      </w:r>
      <w:r w:rsidR="00C82381">
        <w:t xml:space="preserve"> file and preproc</w:t>
      </w:r>
      <w:r w:rsidR="00AC2F6C">
        <w:t xml:space="preserve">ess </w:t>
      </w:r>
      <w:r w:rsidR="00950339">
        <w:t xml:space="preserve">all </w:t>
      </w:r>
      <w:r w:rsidR="00AC2F6C">
        <w:t>the tweets</w:t>
      </w:r>
      <w:r w:rsidR="00950339">
        <w:t xml:space="preserve"> as follows: a) removing twitter handles (@user)</w:t>
      </w:r>
      <w:r w:rsidR="00F24D9A">
        <w:t>, b) removing the punctuations, numbers and special characters, c) remove all urls</w:t>
      </w:r>
      <w:r w:rsidR="002F19BB">
        <w:t>, d) remove all short words with length less than or equal to three characters.</w:t>
      </w:r>
      <w:r w:rsidR="000006A6">
        <w:t xml:space="preserve"> The tweets after </w:t>
      </w:r>
      <w:r w:rsidR="00A31C3A">
        <w:t>pre</w:t>
      </w:r>
      <w:r w:rsidR="000006A6">
        <w:t>process</w:t>
      </w:r>
      <w:r w:rsidR="00A31C3A">
        <w:t xml:space="preserve">ed is as follows. </w:t>
      </w:r>
      <w:r w:rsidR="00BA2C3D" w:rsidRPr="00BA2C3D">
        <w:rPr>
          <w:noProof/>
        </w:rPr>
        <w:drawing>
          <wp:inline distT="0" distB="0" distL="0" distR="0" wp14:anchorId="1CB83E3F" wp14:editId="598EB295">
            <wp:extent cx="5943600" cy="3337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r w:rsidR="00522E8D">
        <w:t xml:space="preserve"> </w:t>
      </w:r>
    </w:p>
    <w:p w14:paraId="1D37E550" w14:textId="77777777" w:rsidR="002A7A74" w:rsidRDefault="00A31C3A" w:rsidP="002A7A74">
      <w:pPr>
        <w:keepNext/>
      </w:pPr>
      <w:r>
        <w:t xml:space="preserve">Now I tokenized all the cleaned tweets </w:t>
      </w:r>
      <w:r w:rsidR="00BA2C3D">
        <w:t>in the dataset. Tokens are the individual terms in the tweets</w:t>
      </w:r>
      <w:r w:rsidR="00C93AA5">
        <w:t>.</w:t>
      </w:r>
      <w:r w:rsidR="00662241" w:rsidRPr="00662241">
        <w:t xml:space="preserve"> </w:t>
      </w:r>
      <w:r w:rsidR="00662241" w:rsidRPr="00662241">
        <w:rPr>
          <w:noProof/>
        </w:rPr>
        <w:drawing>
          <wp:inline distT="0" distB="0" distL="0" distR="0" wp14:anchorId="3F0A8352" wp14:editId="24DB4643">
            <wp:extent cx="5943600" cy="861060"/>
            <wp:effectExtent l="76200" t="19050" r="76200" b="129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861060"/>
                    </a:xfrm>
                    <a:prstGeom prst="rect">
                      <a:avLst/>
                    </a:prstGeom>
                    <a:noFill/>
                    <a:ln>
                      <a:solidFill>
                        <a:schemeClr val="tx2"/>
                      </a:solidFill>
                    </a:ln>
                    <a:effectLst>
                      <a:outerShdw blurRad="50800" dist="50800" dir="5400000" algn="ctr" rotWithShape="0">
                        <a:schemeClr val="accent2"/>
                      </a:outerShdw>
                      <a:softEdge rad="12700"/>
                    </a:effectLst>
                  </pic:spPr>
                </pic:pic>
              </a:graphicData>
            </a:graphic>
          </wp:inline>
        </w:drawing>
      </w:r>
    </w:p>
    <w:p w14:paraId="3FEDD17F" w14:textId="4E2BE8B7" w:rsidR="00D00394" w:rsidRPr="00F643B9" w:rsidRDefault="002A7A74" w:rsidP="002A7A74">
      <w:pPr>
        <w:pStyle w:val="Caption"/>
        <w:ind w:left="2160" w:firstLine="720"/>
        <w:rPr>
          <w:b/>
          <w:bCs/>
        </w:rPr>
      </w:pPr>
      <w:r w:rsidRPr="00F643B9">
        <w:rPr>
          <w:b/>
          <w:bCs/>
        </w:rPr>
        <w:t xml:space="preserve">Figure </w:t>
      </w:r>
      <w:r w:rsidRPr="00F643B9">
        <w:rPr>
          <w:b/>
          <w:bCs/>
        </w:rPr>
        <w:fldChar w:fldCharType="begin"/>
      </w:r>
      <w:r w:rsidRPr="00F643B9">
        <w:rPr>
          <w:b/>
          <w:bCs/>
        </w:rPr>
        <w:instrText xml:space="preserve"> SEQ Figure \* ARABIC </w:instrText>
      </w:r>
      <w:r w:rsidRPr="00F643B9">
        <w:rPr>
          <w:b/>
          <w:bCs/>
        </w:rPr>
        <w:fldChar w:fldCharType="separate"/>
      </w:r>
      <w:r w:rsidR="00DA1CA1">
        <w:rPr>
          <w:b/>
          <w:bCs/>
          <w:noProof/>
        </w:rPr>
        <w:t>2</w:t>
      </w:r>
      <w:r w:rsidRPr="00F643B9">
        <w:rPr>
          <w:b/>
          <w:bCs/>
        </w:rPr>
        <w:fldChar w:fldCharType="end"/>
      </w:r>
      <w:r w:rsidRPr="00F643B9">
        <w:rPr>
          <w:b/>
          <w:bCs/>
        </w:rPr>
        <w:t>: Tokens of tweets</w:t>
      </w:r>
    </w:p>
    <w:p w14:paraId="18C6D496" w14:textId="1B4D5D00" w:rsidR="004A57D5" w:rsidRDefault="00EE24AD" w:rsidP="004A57D5">
      <w:pPr>
        <w:ind w:firstLine="0"/>
      </w:pPr>
      <w:r>
        <w:t xml:space="preserve">The tokens are </w:t>
      </w:r>
      <w:r w:rsidR="00CF5FB8">
        <w:t>lemmatized</w:t>
      </w:r>
      <w:r>
        <w:t xml:space="preserve"> to its base or dictionary form of </w:t>
      </w:r>
      <w:r w:rsidR="00CF5FB8">
        <w:t>form using nltk package.</w:t>
      </w:r>
      <w:r w:rsidR="00023B58">
        <w:t xml:space="preserve"> For instance</w:t>
      </w:r>
      <w:r w:rsidR="004A57D5">
        <w:t xml:space="preserve"> terms like “studies”, “studying” to “study”.</w:t>
      </w:r>
    </w:p>
    <w:p w14:paraId="2C6645D2" w14:textId="77777777" w:rsidR="002A7A74" w:rsidRDefault="004A57D5" w:rsidP="002A7A74">
      <w:pPr>
        <w:keepNext/>
        <w:ind w:firstLine="0"/>
      </w:pPr>
      <w:r w:rsidRPr="004A57D5">
        <w:rPr>
          <w:noProof/>
        </w:rPr>
        <w:drawing>
          <wp:inline distT="0" distB="0" distL="0" distR="0" wp14:anchorId="01441C65" wp14:editId="72F4DB1D">
            <wp:extent cx="5943600" cy="861060"/>
            <wp:effectExtent l="76200" t="19050" r="76200" b="129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861060"/>
                    </a:xfrm>
                    <a:prstGeom prst="rect">
                      <a:avLst/>
                    </a:prstGeom>
                    <a:noFill/>
                    <a:ln>
                      <a:solidFill>
                        <a:schemeClr val="tx2"/>
                      </a:solidFill>
                    </a:ln>
                    <a:effectLst>
                      <a:outerShdw blurRad="50800" dist="50800" dir="5400000" algn="ctr" rotWithShape="0">
                        <a:schemeClr val="accent2"/>
                      </a:outerShdw>
                      <a:softEdge rad="12700"/>
                    </a:effectLst>
                  </pic:spPr>
                </pic:pic>
              </a:graphicData>
            </a:graphic>
          </wp:inline>
        </w:drawing>
      </w:r>
    </w:p>
    <w:p w14:paraId="01F584A6" w14:textId="05160228" w:rsidR="004A57D5" w:rsidRPr="00F643B9" w:rsidRDefault="002A7A74" w:rsidP="00BE5799">
      <w:pPr>
        <w:pStyle w:val="Caption"/>
        <w:ind w:left="1440" w:firstLine="720"/>
        <w:rPr>
          <w:b/>
          <w:bCs/>
        </w:rPr>
      </w:pPr>
      <w:r w:rsidRPr="00F643B9">
        <w:rPr>
          <w:b/>
          <w:bCs/>
        </w:rPr>
        <w:t xml:space="preserve">Figure </w:t>
      </w:r>
      <w:r w:rsidRPr="00F643B9">
        <w:rPr>
          <w:b/>
          <w:bCs/>
        </w:rPr>
        <w:fldChar w:fldCharType="begin"/>
      </w:r>
      <w:r w:rsidRPr="00F643B9">
        <w:rPr>
          <w:b/>
          <w:bCs/>
        </w:rPr>
        <w:instrText xml:space="preserve"> SEQ Figure \* ARABIC </w:instrText>
      </w:r>
      <w:r w:rsidRPr="00F643B9">
        <w:rPr>
          <w:b/>
          <w:bCs/>
        </w:rPr>
        <w:fldChar w:fldCharType="separate"/>
      </w:r>
      <w:r w:rsidR="00DA1CA1">
        <w:rPr>
          <w:b/>
          <w:bCs/>
          <w:noProof/>
        </w:rPr>
        <w:t>3</w:t>
      </w:r>
      <w:r w:rsidRPr="00F643B9">
        <w:rPr>
          <w:b/>
          <w:bCs/>
        </w:rPr>
        <w:fldChar w:fldCharType="end"/>
      </w:r>
      <w:r w:rsidRPr="00F643B9">
        <w:rPr>
          <w:b/>
          <w:bCs/>
        </w:rPr>
        <w:t xml:space="preserve">: </w:t>
      </w:r>
      <w:r w:rsidR="00BE5799" w:rsidRPr="00F643B9">
        <w:rPr>
          <w:b/>
          <w:bCs/>
        </w:rPr>
        <w:t>Lemmatize Tokens</w:t>
      </w:r>
    </w:p>
    <w:p w14:paraId="3D12A565" w14:textId="0CF25AA8" w:rsidR="00844658" w:rsidRDefault="00844658" w:rsidP="00844658">
      <w:pPr>
        <w:pStyle w:val="Heading2"/>
      </w:pPr>
      <w:bookmarkStart w:id="18" w:name="_Toc23754630"/>
      <w:bookmarkStart w:id="19" w:name="_Toc23754829"/>
      <w:r>
        <w:t>Feature extraction</w:t>
      </w:r>
      <w:bookmarkEnd w:id="18"/>
      <w:bookmarkEnd w:id="19"/>
    </w:p>
    <w:p w14:paraId="488C9342" w14:textId="10E52421" w:rsidR="00844658" w:rsidRDefault="0032329F" w:rsidP="00C93F38">
      <w:r>
        <w:t>To represent the text into numerical features, TF-IDF method is used</w:t>
      </w:r>
      <w:r w:rsidR="00D16CB0">
        <w:t>, which c</w:t>
      </w:r>
      <w:r w:rsidR="00474D92">
        <w:t>alculates as given.</w:t>
      </w:r>
    </w:p>
    <w:p w14:paraId="69F52386" w14:textId="678702E2" w:rsidR="000E6303" w:rsidRPr="000E6303" w:rsidRDefault="000E6303" w:rsidP="00C93F38">
      <w:pPr>
        <w:numPr>
          <w:ilvl w:val="0"/>
          <w:numId w:val="16"/>
        </w:numPr>
        <w:spacing w:before="100" w:beforeAutospacing="1" w:after="100" w:afterAutospacing="1" w:line="240" w:lineRule="auto"/>
      </w:pPr>
      <w:r w:rsidRPr="000E6303">
        <w:t>TF = (Number of times</w:t>
      </w:r>
      <w:r w:rsidRPr="00474D92">
        <w:t xml:space="preserve"> token</w:t>
      </w:r>
      <w:r w:rsidRPr="000E6303">
        <w:t xml:space="preserve"> t appears in a </w:t>
      </w:r>
      <w:r w:rsidRPr="00474D92">
        <w:t>tweet</w:t>
      </w:r>
      <w:r w:rsidRPr="000E6303">
        <w:t xml:space="preserve">)/(Number of </w:t>
      </w:r>
      <w:r w:rsidRPr="00474D92">
        <w:t>tokens</w:t>
      </w:r>
      <w:r w:rsidRPr="000E6303">
        <w:t xml:space="preserve"> in the </w:t>
      </w:r>
      <w:r w:rsidRPr="00474D92">
        <w:t>tweet</w:t>
      </w:r>
      <w:r w:rsidRPr="000E6303">
        <w:t>)</w:t>
      </w:r>
    </w:p>
    <w:p w14:paraId="7C60A896" w14:textId="4A78C75A" w:rsidR="000E6303" w:rsidRPr="000E6303" w:rsidRDefault="000E6303" w:rsidP="00C93F38">
      <w:pPr>
        <w:numPr>
          <w:ilvl w:val="0"/>
          <w:numId w:val="16"/>
        </w:numPr>
        <w:spacing w:before="100" w:beforeAutospacing="1" w:after="100" w:afterAutospacing="1" w:line="240" w:lineRule="auto"/>
      </w:pPr>
      <w:r w:rsidRPr="000E6303">
        <w:t xml:space="preserve">IDF = log(N/n), where, N is the number of </w:t>
      </w:r>
      <w:r w:rsidRPr="00474D92">
        <w:t>tweets</w:t>
      </w:r>
      <w:r w:rsidRPr="000E6303">
        <w:t xml:space="preserve"> and n is the number of </w:t>
      </w:r>
      <w:r w:rsidR="00474D92" w:rsidRPr="00474D92">
        <w:t>tweet corpus</w:t>
      </w:r>
      <w:r w:rsidRPr="000E6303">
        <w:t xml:space="preserve"> a </w:t>
      </w:r>
      <w:r w:rsidR="00474D92" w:rsidRPr="00474D92">
        <w:t>token</w:t>
      </w:r>
      <w:r w:rsidRPr="000E6303">
        <w:t xml:space="preserve"> t has appeared in.</w:t>
      </w:r>
    </w:p>
    <w:p w14:paraId="23308BB0" w14:textId="41A7C082" w:rsidR="000E6303" w:rsidRDefault="000E6303" w:rsidP="00C93F38">
      <w:pPr>
        <w:numPr>
          <w:ilvl w:val="0"/>
          <w:numId w:val="16"/>
        </w:numPr>
        <w:spacing w:before="100" w:beforeAutospacing="1" w:after="100" w:afterAutospacing="1" w:line="240" w:lineRule="auto"/>
      </w:pPr>
      <w:r w:rsidRPr="000E6303">
        <w:t>TF-IDF = TF*IDF</w:t>
      </w:r>
    </w:p>
    <w:p w14:paraId="5B37A5C8" w14:textId="1D89CB63" w:rsidR="00181735" w:rsidRPr="00181735" w:rsidRDefault="00181735" w:rsidP="00181735">
      <w:pPr>
        <w:spacing w:after="315" w:line="240" w:lineRule="auto"/>
        <w:ind w:firstLine="0"/>
      </w:pPr>
      <w:r w:rsidRPr="00181735">
        <w:t xml:space="preserve">TF-IDF Vectors </w:t>
      </w:r>
      <w:r>
        <w:t>is</w:t>
      </w:r>
      <w:r w:rsidRPr="00181735">
        <w:t xml:space="preserve"> generated at different levels of tokens </w:t>
      </w:r>
      <w:r>
        <w:t xml:space="preserve">like </w:t>
      </w:r>
      <w:r w:rsidRPr="00181735">
        <w:t xml:space="preserve">words, characters, </w:t>
      </w:r>
      <w:r>
        <w:t xml:space="preserve">and </w:t>
      </w:r>
      <w:r w:rsidRPr="00181735">
        <w:t>n-grams</w:t>
      </w:r>
      <w:r>
        <w:t>.</w:t>
      </w:r>
    </w:p>
    <w:p w14:paraId="70618754" w14:textId="27E2246E" w:rsidR="00181735" w:rsidRDefault="00181735" w:rsidP="00181735">
      <w:pPr>
        <w:pStyle w:val="ListParagraph"/>
        <w:numPr>
          <w:ilvl w:val="0"/>
          <w:numId w:val="19"/>
        </w:numPr>
        <w:spacing w:after="315" w:line="240" w:lineRule="auto"/>
      </w:pPr>
      <w:r w:rsidRPr="00181735">
        <w:t xml:space="preserve">Word Level TF-IDF : Matrix representing tf-idf scores of every </w:t>
      </w:r>
      <w:r>
        <w:t>token</w:t>
      </w:r>
      <w:r w:rsidRPr="00181735">
        <w:t xml:space="preserve"> in different </w:t>
      </w:r>
      <w:r w:rsidR="00B946AB">
        <w:t>tweets</w:t>
      </w:r>
      <w:r>
        <w:t>.</w:t>
      </w:r>
    </w:p>
    <w:p w14:paraId="7816CB7F" w14:textId="10A14DC2" w:rsidR="00181735" w:rsidRDefault="00181735" w:rsidP="00181735">
      <w:pPr>
        <w:pStyle w:val="ListParagraph"/>
        <w:numPr>
          <w:ilvl w:val="0"/>
          <w:numId w:val="19"/>
        </w:numPr>
        <w:spacing w:after="315" w:line="240" w:lineRule="auto"/>
      </w:pPr>
      <w:r w:rsidRPr="00181735">
        <w:t>N-gram Level TF-IDF : N-grams are the combination of N t</w:t>
      </w:r>
      <w:r w:rsidR="00B946AB">
        <w:t>okens</w:t>
      </w:r>
      <w:r w:rsidRPr="00181735">
        <w:t xml:space="preserve"> together. This Matrix representing tf-idf scores of N-grams</w:t>
      </w:r>
      <w:r w:rsidR="00524BA0">
        <w:t>.</w:t>
      </w:r>
    </w:p>
    <w:p w14:paraId="1EE79239" w14:textId="01C2D025" w:rsidR="000E6303" w:rsidRPr="00844658" w:rsidRDefault="00181735" w:rsidP="00C93F38">
      <w:pPr>
        <w:pStyle w:val="ListParagraph"/>
        <w:numPr>
          <w:ilvl w:val="0"/>
          <w:numId w:val="19"/>
        </w:numPr>
        <w:spacing w:after="315" w:line="240" w:lineRule="auto"/>
      </w:pPr>
      <w:r w:rsidRPr="00181735">
        <w:t>Character Level TF-IDF : Matrix representing tf-idf scores of character level n-grams in the corpus</w:t>
      </w:r>
      <w:r w:rsidR="00524BA0">
        <w:t xml:space="preserve"> of tweets.</w:t>
      </w:r>
    </w:p>
    <w:p w14:paraId="5A3384FD" w14:textId="57C317EB" w:rsidR="00A61123" w:rsidRDefault="00A61123" w:rsidP="00A61123">
      <w:pPr>
        <w:pStyle w:val="Heading2"/>
      </w:pPr>
      <w:bookmarkStart w:id="20" w:name="_Toc23754631"/>
      <w:bookmarkStart w:id="21" w:name="_Toc23754830"/>
      <w:r>
        <w:t>WordCloud</w:t>
      </w:r>
      <w:bookmarkEnd w:id="20"/>
      <w:bookmarkEnd w:id="21"/>
    </w:p>
    <w:p w14:paraId="1E08DA30" w14:textId="211F3342" w:rsidR="00C13EE9" w:rsidRDefault="00E070FD" w:rsidP="00C13EE9">
      <w:pPr>
        <w:keepNext/>
      </w:pPr>
      <w:r>
        <w:t>To understand the common words used in the tweet</w:t>
      </w:r>
      <w:r w:rsidR="00C31400">
        <w:t>s, is accomplished by plotting wordcloud.</w:t>
      </w:r>
      <w:r w:rsidR="00754958">
        <w:t xml:space="preserve"> The most frequent words appear in big letters and less frequent in smaller size</w:t>
      </w:r>
      <w:r w:rsidR="006B4278">
        <w:t xml:space="preserve"> </w:t>
      </w:r>
      <w:r w:rsidR="00754958">
        <w:t xml:space="preserve">shown in </w:t>
      </w:r>
      <w:r w:rsidR="00C93F38">
        <w:t>figu</w:t>
      </w:r>
      <w:r w:rsidR="00C13EE9">
        <w:t>re(4</w:t>
      </w:r>
      <w:r w:rsidR="000D7631">
        <w:t>) below.</w:t>
      </w:r>
      <w:r w:rsidR="00C13EE9" w:rsidRPr="00C13EE9">
        <w:rPr>
          <w:noProof/>
        </w:rPr>
        <w:drawing>
          <wp:inline distT="0" distB="0" distL="0" distR="0" wp14:anchorId="789B8987" wp14:editId="623601A9">
            <wp:extent cx="5448300" cy="3457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8300" cy="3457575"/>
                    </a:xfrm>
                    <a:prstGeom prst="rect">
                      <a:avLst/>
                    </a:prstGeom>
                    <a:ln>
                      <a:noFill/>
                    </a:ln>
                    <a:effectLst>
                      <a:softEdge rad="112500"/>
                    </a:effectLst>
                  </pic:spPr>
                </pic:pic>
              </a:graphicData>
            </a:graphic>
          </wp:inline>
        </w:drawing>
      </w:r>
    </w:p>
    <w:p w14:paraId="3C18866D" w14:textId="5F530DD1" w:rsidR="005E2472" w:rsidRPr="00C13EE9" w:rsidRDefault="005E2472" w:rsidP="00C13EE9">
      <w:pPr>
        <w:keepNext/>
        <w:ind w:left="720"/>
      </w:pPr>
      <w:r w:rsidRPr="00F643B9">
        <w:rPr>
          <w:b/>
          <w:bCs/>
        </w:rPr>
        <w:t xml:space="preserve">Figure </w:t>
      </w:r>
      <w:r w:rsidRPr="00F643B9">
        <w:rPr>
          <w:b/>
          <w:bCs/>
        </w:rPr>
        <w:fldChar w:fldCharType="begin"/>
      </w:r>
      <w:r w:rsidRPr="00F643B9">
        <w:rPr>
          <w:b/>
          <w:bCs/>
        </w:rPr>
        <w:instrText xml:space="preserve"> SEQ Figure \* ARABIC </w:instrText>
      </w:r>
      <w:r w:rsidRPr="00F643B9">
        <w:rPr>
          <w:b/>
          <w:bCs/>
        </w:rPr>
        <w:fldChar w:fldCharType="separate"/>
      </w:r>
      <w:r w:rsidR="00DA1CA1">
        <w:rPr>
          <w:b/>
          <w:bCs/>
          <w:noProof/>
        </w:rPr>
        <w:t>4</w:t>
      </w:r>
      <w:r w:rsidRPr="00F643B9">
        <w:rPr>
          <w:b/>
          <w:bCs/>
        </w:rPr>
        <w:fldChar w:fldCharType="end"/>
      </w:r>
      <w:r w:rsidRPr="00F643B9">
        <w:rPr>
          <w:b/>
          <w:bCs/>
        </w:rPr>
        <w:t>: WORDCLOUD of cleaned tweets</w:t>
      </w:r>
    </w:p>
    <w:p w14:paraId="18FF6012" w14:textId="77777777" w:rsidR="002809B3" w:rsidRPr="002809B3" w:rsidRDefault="002809B3" w:rsidP="002809B3"/>
    <w:p w14:paraId="1A1C24D1" w14:textId="5F8E3F7D" w:rsidR="002809B3" w:rsidRDefault="002809B3" w:rsidP="002809B3">
      <w:pPr>
        <w:pStyle w:val="Heading2"/>
      </w:pPr>
      <w:bookmarkStart w:id="22" w:name="_Toc23754632"/>
      <w:bookmarkStart w:id="23" w:name="_Toc23754831"/>
      <w:r>
        <w:t>Topic Modelling</w:t>
      </w:r>
      <w:bookmarkEnd w:id="22"/>
      <w:bookmarkEnd w:id="23"/>
    </w:p>
    <w:p w14:paraId="7A93A124" w14:textId="481ECADF" w:rsidR="00877BB1" w:rsidRDefault="00C90C0A" w:rsidP="002809B3">
      <w:r>
        <w:t xml:space="preserve">I used </w:t>
      </w:r>
      <w:r w:rsidRPr="00C90C0A">
        <w:t>Latent Dirichlet Allocation (LDA), for generating Topic Modelling Features. By means of Topic Modelling identif</w:t>
      </w:r>
      <w:r>
        <w:t>ied</w:t>
      </w:r>
      <w:r w:rsidRPr="00C90C0A">
        <w:t xml:space="preserve"> the groups of words </w:t>
      </w:r>
      <w:r>
        <w:t xml:space="preserve">that belong to one group </w:t>
      </w:r>
      <w:r w:rsidRPr="00C90C0A">
        <w:t>called a topic</w:t>
      </w:r>
      <w:r w:rsidR="00B148AD">
        <w:t>.</w:t>
      </w:r>
      <w:r w:rsidR="00B148AD" w:rsidRPr="00F643B9">
        <w:t xml:space="preserve"> In this number of topics and number of words in each topic is considered as ten</w:t>
      </w:r>
      <w:r w:rsidR="00B148AD">
        <w:t xml:space="preserve"> </w:t>
      </w:r>
      <w:r w:rsidR="00F911CB">
        <w:t>is generate</w:t>
      </w:r>
      <w:r w:rsidR="00E8322A" w:rsidRPr="00E8322A">
        <w:rPr>
          <w:noProof/>
        </w:rPr>
        <w:drawing>
          <wp:inline distT="0" distB="0" distL="0" distR="0" wp14:anchorId="2A717599" wp14:editId="51CCFA92">
            <wp:extent cx="5946688" cy="2935224"/>
            <wp:effectExtent l="133350" t="114300" r="130810" b="1701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6688" cy="29352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3F1761" w14:textId="7C838339" w:rsidR="001B1CD6" w:rsidRPr="00F643B9" w:rsidRDefault="00F643B9" w:rsidP="00F643B9">
      <w:pPr>
        <w:pStyle w:val="Caption"/>
        <w:ind w:left="2160" w:firstLine="720"/>
        <w:rPr>
          <w:rFonts w:ascii="Roboto" w:hAnsi="Roboto"/>
          <w:b/>
          <w:bCs/>
          <w:color w:val="595858"/>
          <w:sz w:val="23"/>
          <w:szCs w:val="23"/>
          <w:shd w:val="clear" w:color="auto" w:fill="FFFFFF"/>
        </w:rPr>
      </w:pPr>
      <w:r w:rsidRPr="00F643B9">
        <w:rPr>
          <w:b/>
          <w:bCs/>
        </w:rPr>
        <w:t xml:space="preserve">Figure </w:t>
      </w:r>
      <w:r w:rsidRPr="00F643B9">
        <w:rPr>
          <w:b/>
          <w:bCs/>
        </w:rPr>
        <w:fldChar w:fldCharType="begin"/>
      </w:r>
      <w:r w:rsidRPr="00F643B9">
        <w:rPr>
          <w:b/>
          <w:bCs/>
        </w:rPr>
        <w:instrText xml:space="preserve"> SEQ Figure \* ARABIC </w:instrText>
      </w:r>
      <w:r w:rsidRPr="00F643B9">
        <w:rPr>
          <w:b/>
          <w:bCs/>
        </w:rPr>
        <w:fldChar w:fldCharType="separate"/>
      </w:r>
      <w:r w:rsidR="00DA1CA1">
        <w:rPr>
          <w:b/>
          <w:bCs/>
          <w:noProof/>
        </w:rPr>
        <w:t>5</w:t>
      </w:r>
      <w:r w:rsidRPr="00F643B9">
        <w:rPr>
          <w:b/>
          <w:bCs/>
        </w:rPr>
        <w:fldChar w:fldCharType="end"/>
      </w:r>
      <w:r w:rsidRPr="00F643B9">
        <w:rPr>
          <w:b/>
          <w:bCs/>
        </w:rPr>
        <w:t>: Topic Model of tweets</w:t>
      </w:r>
    </w:p>
    <w:p w14:paraId="15AB01EB" w14:textId="45A7B31F" w:rsidR="00A61123" w:rsidRDefault="00A61123" w:rsidP="00A61123">
      <w:pPr>
        <w:pStyle w:val="Heading2"/>
      </w:pPr>
      <w:bookmarkStart w:id="24" w:name="_Toc23754633"/>
      <w:bookmarkStart w:id="25" w:name="_Toc23754832"/>
      <w:r>
        <w:t>Model Building</w:t>
      </w:r>
      <w:bookmarkEnd w:id="24"/>
      <w:bookmarkEnd w:id="25"/>
    </w:p>
    <w:p w14:paraId="0FB53DDC" w14:textId="657E60BD" w:rsidR="00FB780B" w:rsidRDefault="00860980" w:rsidP="00860980">
      <w:r>
        <w:t xml:space="preserve">The dataset is manually annotated to five categories viz Ease of use, Products, Price, News and Recommendation, based on keywords. </w:t>
      </w:r>
      <w:r w:rsidR="006B4278">
        <w:t xml:space="preserve">Before training the model, the dataset is divided into training and  test set in the ratio of 75-25 </w:t>
      </w:r>
      <w:r w:rsidR="00C038B8">
        <w:t>respectively and</w:t>
      </w:r>
      <w:r w:rsidR="00013673">
        <w:t xml:space="preserve"> stored in the </w:t>
      </w:r>
      <w:r w:rsidR="00061E92">
        <w:t>train and test dataframe</w:t>
      </w:r>
      <w:r w:rsidR="00F30C07">
        <w:t xml:space="preserve"> and models are trained one by one.</w:t>
      </w:r>
      <w:r w:rsidR="00253AA7">
        <w:t xml:space="preserve"> The trained dataframe looks like </w:t>
      </w:r>
      <w:r w:rsidR="00C038B8">
        <w:t xml:space="preserve">the </w:t>
      </w:r>
      <w:r w:rsidR="00253AA7">
        <w:t>given table below</w:t>
      </w:r>
      <w:r w:rsidR="0002090F">
        <w:t>.</w:t>
      </w:r>
    </w:p>
    <w:p w14:paraId="4FA4EBBA" w14:textId="70747AA6" w:rsidR="00827362" w:rsidRPr="00827362" w:rsidRDefault="00827362" w:rsidP="00827362">
      <w:pPr>
        <w:pStyle w:val="Caption"/>
        <w:keepNext/>
        <w:rPr>
          <w:b/>
          <w:bCs/>
        </w:rPr>
      </w:pPr>
      <w:r w:rsidRPr="00827362">
        <w:rPr>
          <w:b/>
          <w:bCs/>
        </w:rPr>
        <w:t xml:space="preserve">Table </w:t>
      </w:r>
      <w:r w:rsidRPr="00827362">
        <w:rPr>
          <w:b/>
          <w:bCs/>
        </w:rPr>
        <w:fldChar w:fldCharType="begin"/>
      </w:r>
      <w:r w:rsidRPr="00827362">
        <w:rPr>
          <w:b/>
          <w:bCs/>
        </w:rPr>
        <w:instrText xml:space="preserve"> SEQ Table \* ARABIC </w:instrText>
      </w:r>
      <w:r w:rsidRPr="00827362">
        <w:rPr>
          <w:b/>
          <w:bCs/>
        </w:rPr>
        <w:fldChar w:fldCharType="separate"/>
      </w:r>
      <w:r w:rsidR="00E52405">
        <w:rPr>
          <w:b/>
          <w:bCs/>
          <w:noProof/>
        </w:rPr>
        <w:t>1</w:t>
      </w:r>
      <w:r w:rsidRPr="00827362">
        <w:rPr>
          <w:b/>
          <w:bCs/>
        </w:rPr>
        <w:fldChar w:fldCharType="end"/>
      </w:r>
      <w:r w:rsidRPr="00827362">
        <w:rPr>
          <w:b/>
          <w:bCs/>
        </w:rPr>
        <w:t>: Train Dataframe</w:t>
      </w:r>
    </w:p>
    <w:p w14:paraId="543D0BCE" w14:textId="2EC43D6E" w:rsidR="006607DA" w:rsidRDefault="008C72FC" w:rsidP="006607DA">
      <w:pPr>
        <w:ind w:firstLine="0"/>
      </w:pPr>
      <w:r w:rsidRPr="008C72FC">
        <w:rPr>
          <w:noProof/>
        </w:rPr>
        <w:drawing>
          <wp:inline distT="0" distB="0" distL="0" distR="0" wp14:anchorId="184211DD" wp14:editId="69BB4B01">
            <wp:extent cx="5943600" cy="32804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80410"/>
                    </a:xfrm>
                    <a:prstGeom prst="rect">
                      <a:avLst/>
                    </a:prstGeom>
                    <a:noFill/>
                    <a:ln>
                      <a:noFill/>
                    </a:ln>
                  </pic:spPr>
                </pic:pic>
              </a:graphicData>
            </a:graphic>
          </wp:inline>
        </w:drawing>
      </w:r>
    </w:p>
    <w:p w14:paraId="6FB47157" w14:textId="0AA0E581" w:rsidR="00081DAE" w:rsidRDefault="00FB780B" w:rsidP="00081DAE">
      <w:pPr>
        <w:pStyle w:val="Heading3"/>
        <w:ind w:firstLine="0"/>
      </w:pPr>
      <w:bookmarkStart w:id="26" w:name="_Toc23754634"/>
      <w:bookmarkStart w:id="27" w:name="_Toc23754833"/>
      <w:r>
        <w:t>Naïve Bay</w:t>
      </w:r>
      <w:r w:rsidR="005A6CE9">
        <w:t>es</w:t>
      </w:r>
      <w:bookmarkEnd w:id="26"/>
      <w:bookmarkEnd w:id="27"/>
    </w:p>
    <w:p w14:paraId="0DA3B618" w14:textId="77777777" w:rsidR="00CB669F" w:rsidRDefault="008375EF" w:rsidP="00B5154D">
      <w:r>
        <w:t>Implementing t</w:t>
      </w:r>
      <w:r w:rsidR="00CD7C72">
        <w:t>he Naïve Bayes supervised cla</w:t>
      </w:r>
      <w:r w:rsidR="00B5154D">
        <w:t>ssification model, using sklearn package on different training features. The results of which are as shown below.</w:t>
      </w:r>
    </w:p>
    <w:p w14:paraId="0804B306" w14:textId="75C182FC" w:rsidR="00CB669F" w:rsidRPr="004B614E" w:rsidRDefault="00CB669F" w:rsidP="00CB669F">
      <w:pPr>
        <w:pStyle w:val="Caption"/>
        <w:keepNext/>
        <w:rPr>
          <w:b/>
          <w:bCs/>
        </w:rPr>
      </w:pPr>
      <w:r w:rsidRPr="004B614E">
        <w:rPr>
          <w:b/>
          <w:bCs/>
        </w:rPr>
        <w:t xml:space="preserve">Table </w:t>
      </w:r>
      <w:r w:rsidRPr="004B614E">
        <w:rPr>
          <w:b/>
          <w:bCs/>
        </w:rPr>
        <w:fldChar w:fldCharType="begin"/>
      </w:r>
      <w:r w:rsidRPr="004B614E">
        <w:rPr>
          <w:b/>
          <w:bCs/>
        </w:rPr>
        <w:instrText xml:space="preserve"> SEQ Table \* ARABIC </w:instrText>
      </w:r>
      <w:r w:rsidRPr="004B614E">
        <w:rPr>
          <w:b/>
          <w:bCs/>
        </w:rPr>
        <w:fldChar w:fldCharType="separate"/>
      </w:r>
      <w:r w:rsidR="00E52405">
        <w:rPr>
          <w:b/>
          <w:bCs/>
          <w:noProof/>
        </w:rPr>
        <w:t>2</w:t>
      </w:r>
      <w:r w:rsidRPr="004B614E">
        <w:rPr>
          <w:b/>
          <w:bCs/>
        </w:rPr>
        <w:fldChar w:fldCharType="end"/>
      </w:r>
      <w:r w:rsidRPr="004B614E">
        <w:rPr>
          <w:b/>
          <w:bCs/>
        </w:rPr>
        <w:t xml:space="preserve">: </w:t>
      </w:r>
      <w:r w:rsidR="00D41F13">
        <w:rPr>
          <w:b/>
          <w:bCs/>
        </w:rPr>
        <w:t xml:space="preserve">Results of </w:t>
      </w:r>
      <w:r w:rsidRPr="004B614E">
        <w:rPr>
          <w:b/>
          <w:bCs/>
        </w:rPr>
        <w:t>Naïve Bayes</w:t>
      </w:r>
      <w:r w:rsidR="00D41F13">
        <w:rPr>
          <w:b/>
          <w:bCs/>
        </w:rPr>
        <w:t>.</w:t>
      </w:r>
    </w:p>
    <w:tbl>
      <w:tblPr>
        <w:tblStyle w:val="APAReport"/>
        <w:tblW w:w="0" w:type="auto"/>
        <w:tblLook w:val="04A0" w:firstRow="1" w:lastRow="0" w:firstColumn="1" w:lastColumn="0" w:noHBand="0" w:noVBand="1"/>
      </w:tblPr>
      <w:tblGrid>
        <w:gridCol w:w="2340"/>
        <w:gridCol w:w="2340"/>
        <w:gridCol w:w="2340"/>
        <w:gridCol w:w="2340"/>
      </w:tblGrid>
      <w:tr w:rsidR="00CB669F" w14:paraId="7E4F7582" w14:textId="77777777" w:rsidTr="008100EC">
        <w:trPr>
          <w:cnfStyle w:val="100000000000" w:firstRow="1" w:lastRow="0" w:firstColumn="0" w:lastColumn="0" w:oddVBand="0" w:evenVBand="0" w:oddHBand="0" w:evenHBand="0" w:firstRowFirstColumn="0" w:firstRowLastColumn="0" w:lastRowFirstColumn="0" w:lastRowLastColumn="0"/>
        </w:trPr>
        <w:tc>
          <w:tcPr>
            <w:tcW w:w="2340" w:type="dxa"/>
          </w:tcPr>
          <w:p w14:paraId="5C8D76C8" w14:textId="77777777" w:rsidR="00CB669F" w:rsidRDefault="00CB669F" w:rsidP="008100EC">
            <w:r>
              <w:t>TFIDF Level</w:t>
            </w:r>
          </w:p>
        </w:tc>
        <w:tc>
          <w:tcPr>
            <w:tcW w:w="2340" w:type="dxa"/>
          </w:tcPr>
          <w:p w14:paraId="3A12BC1C" w14:textId="77777777" w:rsidR="00CB669F" w:rsidRDefault="00CB669F" w:rsidP="008100EC">
            <w:r>
              <w:t>Precision</w:t>
            </w:r>
          </w:p>
        </w:tc>
        <w:tc>
          <w:tcPr>
            <w:tcW w:w="2340" w:type="dxa"/>
          </w:tcPr>
          <w:p w14:paraId="7BC755C2" w14:textId="77777777" w:rsidR="00CB669F" w:rsidRDefault="00CB669F" w:rsidP="008100EC">
            <w:r>
              <w:t xml:space="preserve">Recall </w:t>
            </w:r>
          </w:p>
        </w:tc>
        <w:tc>
          <w:tcPr>
            <w:tcW w:w="2340" w:type="dxa"/>
          </w:tcPr>
          <w:p w14:paraId="293200A5" w14:textId="77777777" w:rsidR="00CB669F" w:rsidRDefault="00CB669F" w:rsidP="008100EC">
            <w:r>
              <w:t>F1-Score</w:t>
            </w:r>
          </w:p>
        </w:tc>
      </w:tr>
      <w:tr w:rsidR="00CB669F" w14:paraId="3CB5AF71" w14:textId="77777777" w:rsidTr="008100EC">
        <w:tc>
          <w:tcPr>
            <w:tcW w:w="2340" w:type="dxa"/>
          </w:tcPr>
          <w:p w14:paraId="495BE593" w14:textId="77777777" w:rsidR="00CB669F" w:rsidRDefault="00CB669F" w:rsidP="008100EC">
            <w:r>
              <w:t>Word Level</w:t>
            </w:r>
          </w:p>
        </w:tc>
        <w:tc>
          <w:tcPr>
            <w:tcW w:w="2340" w:type="dxa"/>
          </w:tcPr>
          <w:p w14:paraId="6583213A" w14:textId="77777777" w:rsidR="00CB669F" w:rsidRDefault="00CB669F" w:rsidP="008100EC">
            <w:r>
              <w:t>0.82</w:t>
            </w:r>
          </w:p>
        </w:tc>
        <w:tc>
          <w:tcPr>
            <w:tcW w:w="2340" w:type="dxa"/>
          </w:tcPr>
          <w:p w14:paraId="729E8C54" w14:textId="77777777" w:rsidR="00CB669F" w:rsidRDefault="00CB669F" w:rsidP="008100EC">
            <w:r>
              <w:t>0.69</w:t>
            </w:r>
          </w:p>
        </w:tc>
        <w:tc>
          <w:tcPr>
            <w:tcW w:w="2340" w:type="dxa"/>
          </w:tcPr>
          <w:p w14:paraId="477A5FB0" w14:textId="77777777" w:rsidR="00CB669F" w:rsidRDefault="00CB669F" w:rsidP="008100EC">
            <w:r>
              <w:t>0.71</w:t>
            </w:r>
          </w:p>
        </w:tc>
      </w:tr>
      <w:tr w:rsidR="00CB669F" w14:paraId="076557E4" w14:textId="77777777" w:rsidTr="008100EC">
        <w:tc>
          <w:tcPr>
            <w:tcW w:w="2340" w:type="dxa"/>
          </w:tcPr>
          <w:p w14:paraId="211846FD" w14:textId="77777777" w:rsidR="00CB669F" w:rsidRDefault="00CB669F" w:rsidP="008100EC">
            <w:r>
              <w:t>N-Gram Level</w:t>
            </w:r>
          </w:p>
        </w:tc>
        <w:tc>
          <w:tcPr>
            <w:tcW w:w="2340" w:type="dxa"/>
          </w:tcPr>
          <w:p w14:paraId="3B680F95" w14:textId="77777777" w:rsidR="00CB669F" w:rsidRDefault="00CB669F" w:rsidP="008100EC">
            <w:r>
              <w:t>0.77</w:t>
            </w:r>
          </w:p>
        </w:tc>
        <w:tc>
          <w:tcPr>
            <w:tcW w:w="2340" w:type="dxa"/>
          </w:tcPr>
          <w:p w14:paraId="222A9F66" w14:textId="77777777" w:rsidR="00CB669F" w:rsidRDefault="00CB669F" w:rsidP="008100EC">
            <w:r>
              <w:t>0.59</w:t>
            </w:r>
          </w:p>
        </w:tc>
        <w:tc>
          <w:tcPr>
            <w:tcW w:w="2340" w:type="dxa"/>
          </w:tcPr>
          <w:p w14:paraId="5831BE7B" w14:textId="77777777" w:rsidR="00CB669F" w:rsidRDefault="00CB669F" w:rsidP="008100EC">
            <w:r>
              <w:t>0.60</w:t>
            </w:r>
          </w:p>
        </w:tc>
      </w:tr>
      <w:tr w:rsidR="00CB669F" w14:paraId="5AD59A3C" w14:textId="77777777" w:rsidTr="008100EC">
        <w:tc>
          <w:tcPr>
            <w:tcW w:w="2340" w:type="dxa"/>
          </w:tcPr>
          <w:p w14:paraId="55E98C2F" w14:textId="77777777" w:rsidR="00CB669F" w:rsidRDefault="00CB669F" w:rsidP="008100EC">
            <w:r>
              <w:t>Char Level</w:t>
            </w:r>
          </w:p>
        </w:tc>
        <w:tc>
          <w:tcPr>
            <w:tcW w:w="2340" w:type="dxa"/>
          </w:tcPr>
          <w:p w14:paraId="7BB3D66A" w14:textId="77777777" w:rsidR="00CB669F" w:rsidRDefault="00CB669F" w:rsidP="008100EC">
            <w:r>
              <w:t>0.82</w:t>
            </w:r>
          </w:p>
        </w:tc>
        <w:tc>
          <w:tcPr>
            <w:tcW w:w="2340" w:type="dxa"/>
          </w:tcPr>
          <w:p w14:paraId="3D359D90" w14:textId="77777777" w:rsidR="00CB669F" w:rsidRDefault="00CB669F" w:rsidP="008100EC">
            <w:r>
              <w:t>0.62</w:t>
            </w:r>
          </w:p>
        </w:tc>
        <w:tc>
          <w:tcPr>
            <w:tcW w:w="2340" w:type="dxa"/>
          </w:tcPr>
          <w:p w14:paraId="4CEA7D4C" w14:textId="77777777" w:rsidR="00CB669F" w:rsidRDefault="00CB669F" w:rsidP="008100EC">
            <w:r>
              <w:t>0.65</w:t>
            </w:r>
          </w:p>
        </w:tc>
      </w:tr>
    </w:tbl>
    <w:p w14:paraId="5D97CA30" w14:textId="233478F8" w:rsidR="00081DAE" w:rsidRDefault="00081DAE" w:rsidP="00081DAE"/>
    <w:p w14:paraId="01C4F483" w14:textId="7DB7E656" w:rsidR="00E55C84" w:rsidRDefault="00E55C84" w:rsidP="00E55C84">
      <w:pPr>
        <w:pStyle w:val="Heading3"/>
        <w:ind w:firstLine="0"/>
      </w:pPr>
      <w:bookmarkStart w:id="28" w:name="_Toc23754635"/>
      <w:bookmarkStart w:id="29" w:name="_Toc23754834"/>
      <w:r>
        <w:t>Linear Classifier</w:t>
      </w:r>
      <w:bookmarkEnd w:id="28"/>
      <w:bookmarkEnd w:id="29"/>
    </w:p>
    <w:p w14:paraId="130C5E1E" w14:textId="6F8DC160" w:rsidR="00E55C84" w:rsidRDefault="00E55C84" w:rsidP="00E55C84">
      <w:r>
        <w:t xml:space="preserve">Implementing the logistic regression to measure the relation between categorical </w:t>
      </w:r>
      <w:r w:rsidR="00331435">
        <w:t>predictor and features. The results are as shown below.</w:t>
      </w:r>
    </w:p>
    <w:p w14:paraId="2C40773D" w14:textId="77777777" w:rsidR="00331435" w:rsidRDefault="00331435" w:rsidP="00E55C84"/>
    <w:p w14:paraId="3E6C2B73" w14:textId="27F73429" w:rsidR="00331435" w:rsidRPr="00D41F13" w:rsidRDefault="00331435" w:rsidP="00331435">
      <w:pPr>
        <w:pStyle w:val="Caption"/>
        <w:keepNext/>
        <w:rPr>
          <w:b/>
          <w:bCs/>
        </w:rPr>
      </w:pPr>
      <w:r w:rsidRPr="00D41F13">
        <w:rPr>
          <w:b/>
          <w:bCs/>
        </w:rPr>
        <w:t xml:space="preserve">Table </w:t>
      </w:r>
      <w:r w:rsidRPr="00D41F13">
        <w:rPr>
          <w:b/>
          <w:bCs/>
        </w:rPr>
        <w:fldChar w:fldCharType="begin"/>
      </w:r>
      <w:r w:rsidRPr="00D41F13">
        <w:rPr>
          <w:b/>
          <w:bCs/>
        </w:rPr>
        <w:instrText xml:space="preserve"> SEQ Table \* ARABIC </w:instrText>
      </w:r>
      <w:r w:rsidRPr="00D41F13">
        <w:rPr>
          <w:b/>
          <w:bCs/>
        </w:rPr>
        <w:fldChar w:fldCharType="separate"/>
      </w:r>
      <w:r w:rsidR="00E52405">
        <w:rPr>
          <w:b/>
          <w:bCs/>
          <w:noProof/>
        </w:rPr>
        <w:t>3</w:t>
      </w:r>
      <w:r w:rsidRPr="00D41F13">
        <w:rPr>
          <w:b/>
          <w:bCs/>
        </w:rPr>
        <w:fldChar w:fldCharType="end"/>
      </w:r>
      <w:r w:rsidRPr="00D41F13">
        <w:rPr>
          <w:b/>
          <w:bCs/>
        </w:rPr>
        <w:t xml:space="preserve">: Results of </w:t>
      </w:r>
      <w:r w:rsidR="00D41F13" w:rsidRPr="00D41F13">
        <w:rPr>
          <w:b/>
          <w:bCs/>
        </w:rPr>
        <w:t>Logistic Regression.</w:t>
      </w:r>
    </w:p>
    <w:tbl>
      <w:tblPr>
        <w:tblStyle w:val="APAReport"/>
        <w:tblW w:w="0" w:type="auto"/>
        <w:tblLook w:val="04A0" w:firstRow="1" w:lastRow="0" w:firstColumn="1" w:lastColumn="0" w:noHBand="0" w:noVBand="1"/>
      </w:tblPr>
      <w:tblGrid>
        <w:gridCol w:w="2340"/>
        <w:gridCol w:w="2340"/>
        <w:gridCol w:w="2340"/>
        <w:gridCol w:w="2340"/>
      </w:tblGrid>
      <w:tr w:rsidR="00331435" w14:paraId="18432A72" w14:textId="77777777" w:rsidTr="008100EC">
        <w:trPr>
          <w:cnfStyle w:val="100000000000" w:firstRow="1" w:lastRow="0" w:firstColumn="0" w:lastColumn="0" w:oddVBand="0" w:evenVBand="0" w:oddHBand="0" w:evenHBand="0" w:firstRowFirstColumn="0" w:firstRowLastColumn="0" w:lastRowFirstColumn="0" w:lastRowLastColumn="0"/>
        </w:trPr>
        <w:tc>
          <w:tcPr>
            <w:tcW w:w="2340" w:type="dxa"/>
          </w:tcPr>
          <w:p w14:paraId="3EE796F0" w14:textId="77777777" w:rsidR="00331435" w:rsidRDefault="00331435" w:rsidP="008100EC">
            <w:r>
              <w:t>TFIDF Level</w:t>
            </w:r>
          </w:p>
        </w:tc>
        <w:tc>
          <w:tcPr>
            <w:tcW w:w="2340" w:type="dxa"/>
          </w:tcPr>
          <w:p w14:paraId="5596419D" w14:textId="77777777" w:rsidR="00331435" w:rsidRDefault="00331435" w:rsidP="008100EC">
            <w:r>
              <w:t>Precision</w:t>
            </w:r>
          </w:p>
        </w:tc>
        <w:tc>
          <w:tcPr>
            <w:tcW w:w="2340" w:type="dxa"/>
          </w:tcPr>
          <w:p w14:paraId="0060085E" w14:textId="77777777" w:rsidR="00331435" w:rsidRDefault="00331435" w:rsidP="008100EC">
            <w:r>
              <w:t xml:space="preserve">Recall </w:t>
            </w:r>
          </w:p>
        </w:tc>
        <w:tc>
          <w:tcPr>
            <w:tcW w:w="2340" w:type="dxa"/>
          </w:tcPr>
          <w:p w14:paraId="7F2DB9F0" w14:textId="77777777" w:rsidR="00331435" w:rsidRDefault="00331435" w:rsidP="008100EC">
            <w:r>
              <w:t>F1-Score</w:t>
            </w:r>
          </w:p>
        </w:tc>
      </w:tr>
      <w:tr w:rsidR="00331435" w14:paraId="5CFD103B" w14:textId="77777777" w:rsidTr="008100EC">
        <w:tc>
          <w:tcPr>
            <w:tcW w:w="2340" w:type="dxa"/>
          </w:tcPr>
          <w:p w14:paraId="63C01BD2" w14:textId="77777777" w:rsidR="00331435" w:rsidRDefault="00331435" w:rsidP="008100EC">
            <w:r>
              <w:t>Word Level</w:t>
            </w:r>
          </w:p>
        </w:tc>
        <w:tc>
          <w:tcPr>
            <w:tcW w:w="2340" w:type="dxa"/>
          </w:tcPr>
          <w:p w14:paraId="5BF84145" w14:textId="5181F159" w:rsidR="00331435" w:rsidRDefault="00331435" w:rsidP="008100EC">
            <w:r>
              <w:t>0.84</w:t>
            </w:r>
          </w:p>
        </w:tc>
        <w:tc>
          <w:tcPr>
            <w:tcW w:w="2340" w:type="dxa"/>
          </w:tcPr>
          <w:p w14:paraId="5DECE92E" w14:textId="6D698661" w:rsidR="00331435" w:rsidRDefault="00331435" w:rsidP="008100EC">
            <w:r>
              <w:t>0.78</w:t>
            </w:r>
          </w:p>
        </w:tc>
        <w:tc>
          <w:tcPr>
            <w:tcW w:w="2340" w:type="dxa"/>
          </w:tcPr>
          <w:p w14:paraId="64BA5FE0" w14:textId="589A5A03" w:rsidR="00331435" w:rsidRDefault="00331435" w:rsidP="008100EC">
            <w:r>
              <w:t>0.79</w:t>
            </w:r>
          </w:p>
        </w:tc>
      </w:tr>
      <w:tr w:rsidR="00331435" w14:paraId="667AD335" w14:textId="77777777" w:rsidTr="008100EC">
        <w:tc>
          <w:tcPr>
            <w:tcW w:w="2340" w:type="dxa"/>
          </w:tcPr>
          <w:p w14:paraId="73648AF0" w14:textId="77777777" w:rsidR="00331435" w:rsidRDefault="00331435" w:rsidP="008100EC">
            <w:r>
              <w:t>N-Gram Level</w:t>
            </w:r>
          </w:p>
        </w:tc>
        <w:tc>
          <w:tcPr>
            <w:tcW w:w="2340" w:type="dxa"/>
          </w:tcPr>
          <w:p w14:paraId="7332FB6A" w14:textId="700AFF6B" w:rsidR="00331435" w:rsidRDefault="00331435" w:rsidP="008100EC">
            <w:r>
              <w:t>0.80</w:t>
            </w:r>
          </w:p>
        </w:tc>
        <w:tc>
          <w:tcPr>
            <w:tcW w:w="2340" w:type="dxa"/>
          </w:tcPr>
          <w:p w14:paraId="05E416CF" w14:textId="2EC33F97" w:rsidR="00331435" w:rsidRDefault="00331435" w:rsidP="008100EC">
            <w:r>
              <w:t>0.55</w:t>
            </w:r>
          </w:p>
        </w:tc>
        <w:tc>
          <w:tcPr>
            <w:tcW w:w="2340" w:type="dxa"/>
          </w:tcPr>
          <w:p w14:paraId="1A4BBC13" w14:textId="45763530" w:rsidR="00331435" w:rsidRDefault="00331435" w:rsidP="008100EC">
            <w:r>
              <w:t>0.58</w:t>
            </w:r>
          </w:p>
        </w:tc>
      </w:tr>
      <w:tr w:rsidR="00331435" w14:paraId="235B7A43" w14:textId="77777777" w:rsidTr="008100EC">
        <w:tc>
          <w:tcPr>
            <w:tcW w:w="2340" w:type="dxa"/>
          </w:tcPr>
          <w:p w14:paraId="11057BD6" w14:textId="77777777" w:rsidR="00331435" w:rsidRDefault="00331435" w:rsidP="008100EC">
            <w:r>
              <w:t>Char Level</w:t>
            </w:r>
          </w:p>
        </w:tc>
        <w:tc>
          <w:tcPr>
            <w:tcW w:w="2340" w:type="dxa"/>
          </w:tcPr>
          <w:p w14:paraId="1A6C8395" w14:textId="57AA7E69" w:rsidR="00331435" w:rsidRDefault="00331435" w:rsidP="008100EC">
            <w:r>
              <w:t>0.88</w:t>
            </w:r>
          </w:p>
        </w:tc>
        <w:tc>
          <w:tcPr>
            <w:tcW w:w="2340" w:type="dxa"/>
          </w:tcPr>
          <w:p w14:paraId="50009F81" w14:textId="772B247F" w:rsidR="00331435" w:rsidRDefault="00331435" w:rsidP="008100EC">
            <w:r>
              <w:t>0.84</w:t>
            </w:r>
          </w:p>
        </w:tc>
        <w:tc>
          <w:tcPr>
            <w:tcW w:w="2340" w:type="dxa"/>
          </w:tcPr>
          <w:p w14:paraId="42F3F06E" w14:textId="64799C67" w:rsidR="00331435" w:rsidRDefault="00331435" w:rsidP="008100EC">
            <w:r>
              <w:t>0.85</w:t>
            </w:r>
          </w:p>
        </w:tc>
      </w:tr>
    </w:tbl>
    <w:p w14:paraId="6EF8FAAC" w14:textId="60B596BD" w:rsidR="000F2DC1" w:rsidRDefault="000F2DC1" w:rsidP="000F2DC1">
      <w:pPr>
        <w:ind w:firstLine="0"/>
      </w:pPr>
    </w:p>
    <w:p w14:paraId="7E4F7DC5" w14:textId="7EBF3676" w:rsidR="000F2DC1" w:rsidRDefault="000F2DC1" w:rsidP="000F2DC1">
      <w:pPr>
        <w:pStyle w:val="Heading3"/>
        <w:ind w:firstLine="0"/>
      </w:pPr>
      <w:bookmarkStart w:id="30" w:name="_Toc23754636"/>
      <w:bookmarkStart w:id="31" w:name="_Toc23754835"/>
      <w:r>
        <w:t>Support Vector Machine</w:t>
      </w:r>
      <w:bookmarkEnd w:id="30"/>
      <w:bookmarkEnd w:id="31"/>
    </w:p>
    <w:p w14:paraId="089943DB" w14:textId="6AE23EA8" w:rsidR="00083FFD" w:rsidRDefault="00083FFD" w:rsidP="00083FFD">
      <w:r>
        <w:t xml:space="preserve">Implementing the </w:t>
      </w:r>
      <w:r w:rsidR="00674A02">
        <w:t xml:space="preserve">Support Vector Machine algorithm </w:t>
      </w:r>
      <w:r w:rsidR="00636F1B">
        <w:t>of</w:t>
      </w:r>
      <w:r w:rsidR="00674A02">
        <w:t xml:space="preserve"> supervised </w:t>
      </w:r>
      <w:r w:rsidR="00636F1B">
        <w:t>learning, the results are as shown below in table(4).</w:t>
      </w:r>
    </w:p>
    <w:p w14:paraId="10A74038" w14:textId="1523BA9F" w:rsidR="00636F1B" w:rsidRPr="00636F1B" w:rsidRDefault="00636F1B" w:rsidP="00636F1B">
      <w:pPr>
        <w:pStyle w:val="Caption"/>
        <w:keepNext/>
        <w:rPr>
          <w:b/>
          <w:bCs/>
        </w:rPr>
      </w:pPr>
      <w:r w:rsidRPr="00636F1B">
        <w:rPr>
          <w:b/>
          <w:bCs/>
        </w:rPr>
        <w:t xml:space="preserve">Table </w:t>
      </w:r>
      <w:r w:rsidRPr="00636F1B">
        <w:rPr>
          <w:b/>
          <w:bCs/>
        </w:rPr>
        <w:fldChar w:fldCharType="begin"/>
      </w:r>
      <w:r w:rsidRPr="00636F1B">
        <w:rPr>
          <w:b/>
          <w:bCs/>
        </w:rPr>
        <w:instrText xml:space="preserve"> SEQ Table \* ARABIC </w:instrText>
      </w:r>
      <w:r w:rsidRPr="00636F1B">
        <w:rPr>
          <w:b/>
          <w:bCs/>
        </w:rPr>
        <w:fldChar w:fldCharType="separate"/>
      </w:r>
      <w:r w:rsidR="00E52405">
        <w:rPr>
          <w:b/>
          <w:bCs/>
          <w:noProof/>
        </w:rPr>
        <w:t>4</w:t>
      </w:r>
      <w:r w:rsidRPr="00636F1B">
        <w:rPr>
          <w:b/>
          <w:bCs/>
        </w:rPr>
        <w:fldChar w:fldCharType="end"/>
      </w:r>
      <w:r w:rsidRPr="00636F1B">
        <w:rPr>
          <w:b/>
          <w:bCs/>
        </w:rPr>
        <w:t>: Results of SVM</w:t>
      </w:r>
    </w:p>
    <w:tbl>
      <w:tblPr>
        <w:tblStyle w:val="APAReport"/>
        <w:tblW w:w="0" w:type="auto"/>
        <w:tblLook w:val="04A0" w:firstRow="1" w:lastRow="0" w:firstColumn="1" w:lastColumn="0" w:noHBand="0" w:noVBand="1"/>
      </w:tblPr>
      <w:tblGrid>
        <w:gridCol w:w="2340"/>
        <w:gridCol w:w="2340"/>
        <w:gridCol w:w="2340"/>
        <w:gridCol w:w="2340"/>
      </w:tblGrid>
      <w:tr w:rsidR="00636F1B" w14:paraId="01A26359" w14:textId="77777777" w:rsidTr="008100EC">
        <w:trPr>
          <w:cnfStyle w:val="100000000000" w:firstRow="1" w:lastRow="0" w:firstColumn="0" w:lastColumn="0" w:oddVBand="0" w:evenVBand="0" w:oddHBand="0" w:evenHBand="0" w:firstRowFirstColumn="0" w:firstRowLastColumn="0" w:lastRowFirstColumn="0" w:lastRowLastColumn="0"/>
        </w:trPr>
        <w:tc>
          <w:tcPr>
            <w:tcW w:w="2340" w:type="dxa"/>
          </w:tcPr>
          <w:p w14:paraId="6DC1E38F" w14:textId="77777777" w:rsidR="00636F1B" w:rsidRDefault="00636F1B" w:rsidP="008100EC">
            <w:r>
              <w:t>TFIDF Level</w:t>
            </w:r>
          </w:p>
        </w:tc>
        <w:tc>
          <w:tcPr>
            <w:tcW w:w="2340" w:type="dxa"/>
          </w:tcPr>
          <w:p w14:paraId="4243D1F8" w14:textId="77777777" w:rsidR="00636F1B" w:rsidRDefault="00636F1B" w:rsidP="008100EC">
            <w:r>
              <w:t>Precision</w:t>
            </w:r>
          </w:p>
        </w:tc>
        <w:tc>
          <w:tcPr>
            <w:tcW w:w="2340" w:type="dxa"/>
          </w:tcPr>
          <w:p w14:paraId="3EDAFC06" w14:textId="77777777" w:rsidR="00636F1B" w:rsidRDefault="00636F1B" w:rsidP="008100EC">
            <w:r>
              <w:t xml:space="preserve">Recall </w:t>
            </w:r>
          </w:p>
        </w:tc>
        <w:tc>
          <w:tcPr>
            <w:tcW w:w="2340" w:type="dxa"/>
          </w:tcPr>
          <w:p w14:paraId="72033F5A" w14:textId="77777777" w:rsidR="00636F1B" w:rsidRDefault="00636F1B" w:rsidP="008100EC">
            <w:r>
              <w:t>F1-Score</w:t>
            </w:r>
          </w:p>
        </w:tc>
      </w:tr>
      <w:tr w:rsidR="00636F1B" w14:paraId="2485CB46" w14:textId="77777777" w:rsidTr="008100EC">
        <w:tc>
          <w:tcPr>
            <w:tcW w:w="2340" w:type="dxa"/>
          </w:tcPr>
          <w:p w14:paraId="4DCA065A" w14:textId="77777777" w:rsidR="00636F1B" w:rsidRDefault="00636F1B" w:rsidP="008100EC">
            <w:r>
              <w:t>Word Level</w:t>
            </w:r>
          </w:p>
        </w:tc>
        <w:tc>
          <w:tcPr>
            <w:tcW w:w="2340" w:type="dxa"/>
          </w:tcPr>
          <w:p w14:paraId="5A628D4D" w14:textId="1C94EAF0" w:rsidR="00636F1B" w:rsidRDefault="00D017AD" w:rsidP="008100EC">
            <w:r>
              <w:t>1.00</w:t>
            </w:r>
          </w:p>
        </w:tc>
        <w:tc>
          <w:tcPr>
            <w:tcW w:w="2340" w:type="dxa"/>
          </w:tcPr>
          <w:p w14:paraId="11D3A9C7" w14:textId="7CD6CD5F" w:rsidR="00636F1B" w:rsidRDefault="00D017AD" w:rsidP="008100EC">
            <w:r>
              <w:t>0.32</w:t>
            </w:r>
          </w:p>
        </w:tc>
        <w:tc>
          <w:tcPr>
            <w:tcW w:w="2340" w:type="dxa"/>
          </w:tcPr>
          <w:p w14:paraId="0024F2DD" w14:textId="61085B6F" w:rsidR="00636F1B" w:rsidRDefault="00D017AD" w:rsidP="008100EC">
            <w:r>
              <w:t>0.48</w:t>
            </w:r>
          </w:p>
        </w:tc>
      </w:tr>
      <w:tr w:rsidR="00636F1B" w14:paraId="08843D1A" w14:textId="77777777" w:rsidTr="008100EC">
        <w:tc>
          <w:tcPr>
            <w:tcW w:w="2340" w:type="dxa"/>
          </w:tcPr>
          <w:p w14:paraId="3BD3FEBE" w14:textId="77777777" w:rsidR="00636F1B" w:rsidRDefault="00636F1B" w:rsidP="008100EC">
            <w:r>
              <w:t>N-Gram Level</w:t>
            </w:r>
          </w:p>
        </w:tc>
        <w:tc>
          <w:tcPr>
            <w:tcW w:w="2340" w:type="dxa"/>
          </w:tcPr>
          <w:p w14:paraId="4EE09DBB" w14:textId="16AF2F78" w:rsidR="00636F1B" w:rsidRDefault="00D017AD" w:rsidP="008100EC">
            <w:r>
              <w:t>1.00</w:t>
            </w:r>
          </w:p>
        </w:tc>
        <w:tc>
          <w:tcPr>
            <w:tcW w:w="2340" w:type="dxa"/>
          </w:tcPr>
          <w:p w14:paraId="1A0FFF8E" w14:textId="0769F0F0" w:rsidR="00636F1B" w:rsidRDefault="00D017AD" w:rsidP="008100EC">
            <w:r>
              <w:t>0.32</w:t>
            </w:r>
          </w:p>
        </w:tc>
        <w:tc>
          <w:tcPr>
            <w:tcW w:w="2340" w:type="dxa"/>
          </w:tcPr>
          <w:p w14:paraId="72CB9E49" w14:textId="5BCD5967" w:rsidR="00636F1B" w:rsidRDefault="00D017AD" w:rsidP="008100EC">
            <w:r>
              <w:t>0.48</w:t>
            </w:r>
          </w:p>
        </w:tc>
      </w:tr>
      <w:tr w:rsidR="00636F1B" w14:paraId="28518FA4" w14:textId="77777777" w:rsidTr="008100EC">
        <w:tc>
          <w:tcPr>
            <w:tcW w:w="2340" w:type="dxa"/>
          </w:tcPr>
          <w:p w14:paraId="5428B52F" w14:textId="77777777" w:rsidR="00636F1B" w:rsidRDefault="00636F1B" w:rsidP="008100EC">
            <w:r>
              <w:t>Char Level</w:t>
            </w:r>
          </w:p>
        </w:tc>
        <w:tc>
          <w:tcPr>
            <w:tcW w:w="2340" w:type="dxa"/>
          </w:tcPr>
          <w:p w14:paraId="38BBA264" w14:textId="4AA8E7B4" w:rsidR="00636F1B" w:rsidRDefault="00D017AD" w:rsidP="008100EC">
            <w:r>
              <w:t>1.00</w:t>
            </w:r>
          </w:p>
        </w:tc>
        <w:tc>
          <w:tcPr>
            <w:tcW w:w="2340" w:type="dxa"/>
          </w:tcPr>
          <w:p w14:paraId="1151B9C3" w14:textId="3B3C456D" w:rsidR="00636F1B" w:rsidRDefault="00D017AD" w:rsidP="008100EC">
            <w:r>
              <w:t>0.32</w:t>
            </w:r>
          </w:p>
        </w:tc>
        <w:tc>
          <w:tcPr>
            <w:tcW w:w="2340" w:type="dxa"/>
          </w:tcPr>
          <w:p w14:paraId="075022BE" w14:textId="7BB27CBE" w:rsidR="00636F1B" w:rsidRDefault="00D017AD" w:rsidP="008100EC">
            <w:r>
              <w:t>0.48</w:t>
            </w:r>
          </w:p>
        </w:tc>
      </w:tr>
    </w:tbl>
    <w:p w14:paraId="094F6493" w14:textId="77777777" w:rsidR="00BC7CD2" w:rsidRDefault="00BC7CD2" w:rsidP="00636F1B">
      <w:pPr>
        <w:ind w:firstLine="0"/>
      </w:pPr>
    </w:p>
    <w:p w14:paraId="5C005E65" w14:textId="1DADA621" w:rsidR="00636F1B" w:rsidRDefault="00BC7CD2" w:rsidP="00636F1B">
      <w:pPr>
        <w:ind w:firstLine="0"/>
      </w:pPr>
      <w:r>
        <w:t>Here the results indicate that SVM is not appropriate for the given set of tweets dataset.</w:t>
      </w:r>
    </w:p>
    <w:p w14:paraId="2C991548" w14:textId="509018B8" w:rsidR="007B7426" w:rsidRDefault="007B7426" w:rsidP="007B7426">
      <w:pPr>
        <w:pStyle w:val="Heading3"/>
        <w:ind w:firstLine="0"/>
      </w:pPr>
      <w:bookmarkStart w:id="32" w:name="_Toc23754637"/>
      <w:bookmarkStart w:id="33" w:name="_Toc23754836"/>
      <w:r>
        <w:t>Random Forest (Bagging)</w:t>
      </w:r>
      <w:bookmarkEnd w:id="32"/>
      <w:bookmarkEnd w:id="33"/>
    </w:p>
    <w:p w14:paraId="4311249C" w14:textId="19E0A899" w:rsidR="007B7426" w:rsidRDefault="007B7426" w:rsidP="007B7426">
      <w:pPr>
        <w:ind w:firstLine="0"/>
      </w:pPr>
      <w:r>
        <w:tab/>
        <w:t>An ensemble</w:t>
      </w:r>
      <w:r w:rsidR="009E6BBD">
        <w:t xml:space="preserve"> bagging model, </w:t>
      </w:r>
      <w:r w:rsidRPr="007B7426">
        <w:t xml:space="preserve">Random Forest </w:t>
      </w:r>
      <w:r w:rsidR="009E6BBD">
        <w:t>is implemented on the feature levels and the accuracy scores are as shown below in table(5).</w:t>
      </w:r>
    </w:p>
    <w:p w14:paraId="2EBF2C29" w14:textId="38BF8FCE" w:rsidR="009E6BBD" w:rsidRPr="00F71AF7" w:rsidRDefault="009E6BBD" w:rsidP="009E6BBD">
      <w:pPr>
        <w:pStyle w:val="Caption"/>
        <w:keepNext/>
        <w:rPr>
          <w:b/>
          <w:bCs/>
        </w:rPr>
      </w:pPr>
      <w:r w:rsidRPr="00F71AF7">
        <w:rPr>
          <w:b/>
          <w:bCs/>
        </w:rPr>
        <w:t xml:space="preserve">Table </w:t>
      </w:r>
      <w:r w:rsidRPr="00F71AF7">
        <w:rPr>
          <w:b/>
          <w:bCs/>
        </w:rPr>
        <w:fldChar w:fldCharType="begin"/>
      </w:r>
      <w:r w:rsidRPr="00F71AF7">
        <w:rPr>
          <w:b/>
          <w:bCs/>
        </w:rPr>
        <w:instrText xml:space="preserve"> SEQ Table \* ARABIC </w:instrText>
      </w:r>
      <w:r w:rsidRPr="00F71AF7">
        <w:rPr>
          <w:b/>
          <w:bCs/>
        </w:rPr>
        <w:fldChar w:fldCharType="separate"/>
      </w:r>
      <w:r w:rsidR="00E52405">
        <w:rPr>
          <w:b/>
          <w:bCs/>
          <w:noProof/>
        </w:rPr>
        <w:t>5</w:t>
      </w:r>
      <w:r w:rsidRPr="00F71AF7">
        <w:rPr>
          <w:b/>
          <w:bCs/>
        </w:rPr>
        <w:fldChar w:fldCharType="end"/>
      </w:r>
      <w:r w:rsidR="00F71AF7" w:rsidRPr="00F71AF7">
        <w:rPr>
          <w:b/>
          <w:bCs/>
        </w:rPr>
        <w:t>: Results of Random Forest</w:t>
      </w:r>
    </w:p>
    <w:tbl>
      <w:tblPr>
        <w:tblStyle w:val="APAReport"/>
        <w:tblW w:w="0" w:type="auto"/>
        <w:tblLook w:val="04A0" w:firstRow="1" w:lastRow="0" w:firstColumn="1" w:lastColumn="0" w:noHBand="0" w:noVBand="1"/>
      </w:tblPr>
      <w:tblGrid>
        <w:gridCol w:w="2340"/>
        <w:gridCol w:w="2340"/>
        <w:gridCol w:w="2340"/>
        <w:gridCol w:w="2340"/>
      </w:tblGrid>
      <w:tr w:rsidR="009E6BBD" w14:paraId="00C86526" w14:textId="77777777" w:rsidTr="008100EC">
        <w:trPr>
          <w:cnfStyle w:val="100000000000" w:firstRow="1" w:lastRow="0" w:firstColumn="0" w:lastColumn="0" w:oddVBand="0" w:evenVBand="0" w:oddHBand="0" w:evenHBand="0" w:firstRowFirstColumn="0" w:firstRowLastColumn="0" w:lastRowFirstColumn="0" w:lastRowLastColumn="0"/>
        </w:trPr>
        <w:tc>
          <w:tcPr>
            <w:tcW w:w="2340" w:type="dxa"/>
          </w:tcPr>
          <w:p w14:paraId="20BFCDBC" w14:textId="77777777" w:rsidR="009E6BBD" w:rsidRDefault="009E6BBD" w:rsidP="008100EC">
            <w:r>
              <w:t>TFIDF Level</w:t>
            </w:r>
          </w:p>
        </w:tc>
        <w:tc>
          <w:tcPr>
            <w:tcW w:w="2340" w:type="dxa"/>
          </w:tcPr>
          <w:p w14:paraId="79447B63" w14:textId="77777777" w:rsidR="009E6BBD" w:rsidRDefault="009E6BBD" w:rsidP="008100EC">
            <w:r>
              <w:t>Precision</w:t>
            </w:r>
          </w:p>
        </w:tc>
        <w:tc>
          <w:tcPr>
            <w:tcW w:w="2340" w:type="dxa"/>
          </w:tcPr>
          <w:p w14:paraId="533E79DA" w14:textId="77777777" w:rsidR="009E6BBD" w:rsidRDefault="009E6BBD" w:rsidP="008100EC">
            <w:r>
              <w:t xml:space="preserve">Recall </w:t>
            </w:r>
          </w:p>
        </w:tc>
        <w:tc>
          <w:tcPr>
            <w:tcW w:w="2340" w:type="dxa"/>
          </w:tcPr>
          <w:p w14:paraId="1ED587D3" w14:textId="77777777" w:rsidR="009E6BBD" w:rsidRDefault="009E6BBD" w:rsidP="008100EC">
            <w:r>
              <w:t>F1-Score</w:t>
            </w:r>
          </w:p>
        </w:tc>
      </w:tr>
      <w:tr w:rsidR="009E6BBD" w14:paraId="4AA2DDC3" w14:textId="77777777" w:rsidTr="008100EC">
        <w:tc>
          <w:tcPr>
            <w:tcW w:w="2340" w:type="dxa"/>
          </w:tcPr>
          <w:p w14:paraId="22DD1ED3" w14:textId="77777777" w:rsidR="009E6BBD" w:rsidRDefault="009E6BBD" w:rsidP="008100EC">
            <w:r>
              <w:t>Word Level</w:t>
            </w:r>
          </w:p>
        </w:tc>
        <w:tc>
          <w:tcPr>
            <w:tcW w:w="2340" w:type="dxa"/>
          </w:tcPr>
          <w:p w14:paraId="17F44B17" w14:textId="1BA1AC01" w:rsidR="009E6BBD" w:rsidRDefault="00F71AF7" w:rsidP="008100EC">
            <w:r>
              <w:t>0.84</w:t>
            </w:r>
          </w:p>
        </w:tc>
        <w:tc>
          <w:tcPr>
            <w:tcW w:w="2340" w:type="dxa"/>
          </w:tcPr>
          <w:p w14:paraId="11F16672" w14:textId="64063E73" w:rsidR="009E6BBD" w:rsidRDefault="00F71AF7" w:rsidP="008100EC">
            <w:r>
              <w:t>0.81</w:t>
            </w:r>
          </w:p>
        </w:tc>
        <w:tc>
          <w:tcPr>
            <w:tcW w:w="2340" w:type="dxa"/>
          </w:tcPr>
          <w:p w14:paraId="74F3DE44" w14:textId="3ED23B72" w:rsidR="009E6BBD" w:rsidRDefault="00F71AF7" w:rsidP="008100EC">
            <w:r>
              <w:t>0.82</w:t>
            </w:r>
          </w:p>
        </w:tc>
      </w:tr>
      <w:tr w:rsidR="009E6BBD" w14:paraId="702056A6" w14:textId="77777777" w:rsidTr="008100EC">
        <w:tc>
          <w:tcPr>
            <w:tcW w:w="2340" w:type="dxa"/>
          </w:tcPr>
          <w:p w14:paraId="6522583B" w14:textId="77777777" w:rsidR="009E6BBD" w:rsidRDefault="009E6BBD" w:rsidP="008100EC">
            <w:r>
              <w:t>N-Gram Level</w:t>
            </w:r>
          </w:p>
        </w:tc>
        <w:tc>
          <w:tcPr>
            <w:tcW w:w="2340" w:type="dxa"/>
          </w:tcPr>
          <w:p w14:paraId="719FB9D4" w14:textId="327F807C" w:rsidR="009E6BBD" w:rsidRDefault="00F71AF7" w:rsidP="008100EC">
            <w:r>
              <w:t>0.70</w:t>
            </w:r>
          </w:p>
        </w:tc>
        <w:tc>
          <w:tcPr>
            <w:tcW w:w="2340" w:type="dxa"/>
          </w:tcPr>
          <w:p w14:paraId="17A8F786" w14:textId="76433C1B" w:rsidR="009E6BBD" w:rsidRDefault="00F71AF7" w:rsidP="008100EC">
            <w:r>
              <w:t>0.52</w:t>
            </w:r>
          </w:p>
        </w:tc>
        <w:tc>
          <w:tcPr>
            <w:tcW w:w="2340" w:type="dxa"/>
          </w:tcPr>
          <w:p w14:paraId="482C8CBF" w14:textId="6F60580A" w:rsidR="009E6BBD" w:rsidRDefault="00F71AF7" w:rsidP="008100EC">
            <w:r>
              <w:t>0.53</w:t>
            </w:r>
          </w:p>
        </w:tc>
      </w:tr>
      <w:tr w:rsidR="009E6BBD" w14:paraId="7430BB32" w14:textId="77777777" w:rsidTr="008100EC">
        <w:tc>
          <w:tcPr>
            <w:tcW w:w="2340" w:type="dxa"/>
          </w:tcPr>
          <w:p w14:paraId="23A90149" w14:textId="77777777" w:rsidR="009E6BBD" w:rsidRDefault="009E6BBD" w:rsidP="008100EC">
            <w:r>
              <w:t>Char Level</w:t>
            </w:r>
          </w:p>
        </w:tc>
        <w:tc>
          <w:tcPr>
            <w:tcW w:w="2340" w:type="dxa"/>
          </w:tcPr>
          <w:p w14:paraId="25A3256A" w14:textId="413480EB" w:rsidR="009E6BBD" w:rsidRDefault="00F71AF7" w:rsidP="008100EC">
            <w:r>
              <w:t>0.91</w:t>
            </w:r>
          </w:p>
        </w:tc>
        <w:tc>
          <w:tcPr>
            <w:tcW w:w="2340" w:type="dxa"/>
          </w:tcPr>
          <w:p w14:paraId="7EDF0974" w14:textId="35821769" w:rsidR="009E6BBD" w:rsidRDefault="00F71AF7" w:rsidP="008100EC">
            <w:r>
              <w:t>0.87</w:t>
            </w:r>
          </w:p>
        </w:tc>
        <w:tc>
          <w:tcPr>
            <w:tcW w:w="2340" w:type="dxa"/>
          </w:tcPr>
          <w:p w14:paraId="4D7A9EF3" w14:textId="2D5E3AAD" w:rsidR="009E6BBD" w:rsidRDefault="00F71AF7" w:rsidP="008100EC">
            <w:r>
              <w:t>0.89</w:t>
            </w:r>
          </w:p>
        </w:tc>
      </w:tr>
    </w:tbl>
    <w:p w14:paraId="5AB0C441" w14:textId="0AAB6245" w:rsidR="009E6BBD" w:rsidRDefault="009E6BBD" w:rsidP="007B7426">
      <w:pPr>
        <w:ind w:firstLine="0"/>
      </w:pPr>
    </w:p>
    <w:p w14:paraId="654D8A00" w14:textId="2BDED32A" w:rsidR="002211A1" w:rsidRDefault="002211A1" w:rsidP="002211A1">
      <w:pPr>
        <w:pStyle w:val="Heading3"/>
        <w:ind w:firstLine="0"/>
      </w:pPr>
      <w:bookmarkStart w:id="34" w:name="_Toc23754638"/>
      <w:bookmarkStart w:id="35" w:name="_Toc23754837"/>
      <w:r>
        <w:t xml:space="preserve">Extreme Gradient </w:t>
      </w:r>
      <w:r w:rsidR="00F158D0">
        <w:t>Boosting</w:t>
      </w:r>
      <w:bookmarkEnd w:id="34"/>
      <w:bookmarkEnd w:id="35"/>
    </w:p>
    <w:p w14:paraId="0D5DBD74" w14:textId="078EFECC" w:rsidR="002211A1" w:rsidRDefault="002211A1" w:rsidP="002211A1">
      <w:r>
        <w:rPr>
          <w:rFonts w:ascii="Roboto" w:hAnsi="Roboto"/>
          <w:color w:val="595858"/>
          <w:sz w:val="23"/>
          <w:szCs w:val="23"/>
          <w:shd w:val="clear" w:color="auto" w:fill="FFFFFF"/>
        </w:rPr>
        <w:t>B</w:t>
      </w:r>
      <w:r w:rsidRPr="002211A1">
        <w:t>oosting models are another type of ensemble models</w:t>
      </w:r>
      <w:r w:rsidR="00F158D0">
        <w:t xml:space="preserve"> are implemented using Extreme Gradient Descent algorithm</w:t>
      </w:r>
      <w:r w:rsidRPr="002211A1">
        <w:t>.</w:t>
      </w:r>
      <w:r w:rsidR="00F158D0">
        <w:t xml:space="preserve"> The efficiency of model at different levels of features are as shared below in table(6).</w:t>
      </w:r>
    </w:p>
    <w:p w14:paraId="3B371671" w14:textId="734A71E2" w:rsidR="00E52405" w:rsidRPr="00E52405" w:rsidRDefault="00E52405" w:rsidP="00E52405">
      <w:pPr>
        <w:pStyle w:val="Caption"/>
        <w:keepNext/>
        <w:rPr>
          <w:b/>
          <w:bCs/>
        </w:rPr>
      </w:pPr>
      <w:r w:rsidRPr="00E52405">
        <w:rPr>
          <w:b/>
          <w:bCs/>
        </w:rPr>
        <w:t xml:space="preserve">Table </w:t>
      </w:r>
      <w:r w:rsidRPr="00E52405">
        <w:rPr>
          <w:b/>
          <w:bCs/>
        </w:rPr>
        <w:fldChar w:fldCharType="begin"/>
      </w:r>
      <w:r w:rsidRPr="00E52405">
        <w:rPr>
          <w:b/>
          <w:bCs/>
        </w:rPr>
        <w:instrText xml:space="preserve"> SEQ Table \* ARABIC </w:instrText>
      </w:r>
      <w:r w:rsidRPr="00E52405">
        <w:rPr>
          <w:b/>
          <w:bCs/>
        </w:rPr>
        <w:fldChar w:fldCharType="separate"/>
      </w:r>
      <w:r w:rsidRPr="00E52405">
        <w:rPr>
          <w:b/>
          <w:bCs/>
          <w:noProof/>
        </w:rPr>
        <w:t>6</w:t>
      </w:r>
      <w:r w:rsidRPr="00E52405">
        <w:rPr>
          <w:b/>
          <w:bCs/>
        </w:rPr>
        <w:fldChar w:fldCharType="end"/>
      </w:r>
      <w:r w:rsidRPr="00E52405">
        <w:rPr>
          <w:b/>
          <w:bCs/>
        </w:rPr>
        <w:t>: Results of Extreme Gradient Boosting</w:t>
      </w:r>
    </w:p>
    <w:tbl>
      <w:tblPr>
        <w:tblStyle w:val="APAReport"/>
        <w:tblW w:w="0" w:type="auto"/>
        <w:tblLook w:val="04A0" w:firstRow="1" w:lastRow="0" w:firstColumn="1" w:lastColumn="0" w:noHBand="0" w:noVBand="1"/>
      </w:tblPr>
      <w:tblGrid>
        <w:gridCol w:w="2340"/>
        <w:gridCol w:w="2340"/>
        <w:gridCol w:w="2340"/>
        <w:gridCol w:w="2340"/>
      </w:tblGrid>
      <w:tr w:rsidR="00E52405" w14:paraId="0C50D0FB" w14:textId="77777777" w:rsidTr="008100EC">
        <w:trPr>
          <w:cnfStyle w:val="100000000000" w:firstRow="1" w:lastRow="0" w:firstColumn="0" w:lastColumn="0" w:oddVBand="0" w:evenVBand="0" w:oddHBand="0" w:evenHBand="0" w:firstRowFirstColumn="0" w:firstRowLastColumn="0" w:lastRowFirstColumn="0" w:lastRowLastColumn="0"/>
        </w:trPr>
        <w:tc>
          <w:tcPr>
            <w:tcW w:w="2340" w:type="dxa"/>
          </w:tcPr>
          <w:p w14:paraId="3E0E76E3" w14:textId="77777777" w:rsidR="00E52405" w:rsidRDefault="00E52405" w:rsidP="008100EC">
            <w:r>
              <w:t>TFIDF Level</w:t>
            </w:r>
          </w:p>
        </w:tc>
        <w:tc>
          <w:tcPr>
            <w:tcW w:w="2340" w:type="dxa"/>
          </w:tcPr>
          <w:p w14:paraId="4BF3AD78" w14:textId="77777777" w:rsidR="00E52405" w:rsidRDefault="00E52405" w:rsidP="008100EC">
            <w:r>
              <w:t>Precision</w:t>
            </w:r>
          </w:p>
        </w:tc>
        <w:tc>
          <w:tcPr>
            <w:tcW w:w="2340" w:type="dxa"/>
          </w:tcPr>
          <w:p w14:paraId="5E52A79D" w14:textId="77777777" w:rsidR="00E52405" w:rsidRDefault="00E52405" w:rsidP="008100EC">
            <w:r>
              <w:t xml:space="preserve">Recall </w:t>
            </w:r>
          </w:p>
        </w:tc>
        <w:tc>
          <w:tcPr>
            <w:tcW w:w="2340" w:type="dxa"/>
          </w:tcPr>
          <w:p w14:paraId="23F515C4" w14:textId="77777777" w:rsidR="00E52405" w:rsidRDefault="00E52405" w:rsidP="008100EC">
            <w:r>
              <w:t>F1-Score</w:t>
            </w:r>
          </w:p>
        </w:tc>
      </w:tr>
      <w:tr w:rsidR="00E52405" w14:paraId="6A7D2561" w14:textId="77777777" w:rsidTr="008100EC">
        <w:tc>
          <w:tcPr>
            <w:tcW w:w="2340" w:type="dxa"/>
          </w:tcPr>
          <w:p w14:paraId="136DD952" w14:textId="77777777" w:rsidR="00E52405" w:rsidRDefault="00E52405" w:rsidP="008100EC">
            <w:r>
              <w:t>Word Level</w:t>
            </w:r>
          </w:p>
        </w:tc>
        <w:tc>
          <w:tcPr>
            <w:tcW w:w="2340" w:type="dxa"/>
          </w:tcPr>
          <w:p w14:paraId="7836D1BD" w14:textId="39774692" w:rsidR="00E52405" w:rsidRDefault="00E52405" w:rsidP="008100EC">
            <w:r>
              <w:t>0.87</w:t>
            </w:r>
          </w:p>
        </w:tc>
        <w:tc>
          <w:tcPr>
            <w:tcW w:w="2340" w:type="dxa"/>
          </w:tcPr>
          <w:p w14:paraId="6A192D47" w14:textId="500A1C38" w:rsidR="00E52405" w:rsidRDefault="00E52405" w:rsidP="008100EC">
            <w:r>
              <w:t>0.83</w:t>
            </w:r>
          </w:p>
        </w:tc>
        <w:tc>
          <w:tcPr>
            <w:tcW w:w="2340" w:type="dxa"/>
          </w:tcPr>
          <w:p w14:paraId="62EAF31A" w14:textId="083E5723" w:rsidR="00E52405" w:rsidRDefault="00E52405" w:rsidP="008100EC">
            <w:r>
              <w:t>0.83</w:t>
            </w:r>
          </w:p>
        </w:tc>
      </w:tr>
      <w:tr w:rsidR="00E52405" w14:paraId="701CD8C2" w14:textId="77777777" w:rsidTr="008100EC">
        <w:tc>
          <w:tcPr>
            <w:tcW w:w="2340" w:type="dxa"/>
          </w:tcPr>
          <w:p w14:paraId="5E0FDA85" w14:textId="77777777" w:rsidR="00E52405" w:rsidRDefault="00E52405" w:rsidP="008100EC">
            <w:r>
              <w:t>N-Gram Level</w:t>
            </w:r>
          </w:p>
        </w:tc>
        <w:tc>
          <w:tcPr>
            <w:tcW w:w="2340" w:type="dxa"/>
          </w:tcPr>
          <w:p w14:paraId="213F09D1" w14:textId="44EF106A" w:rsidR="00E52405" w:rsidRDefault="00E52405" w:rsidP="008100EC">
            <w:r>
              <w:t>0.71</w:t>
            </w:r>
          </w:p>
        </w:tc>
        <w:tc>
          <w:tcPr>
            <w:tcW w:w="2340" w:type="dxa"/>
          </w:tcPr>
          <w:p w14:paraId="0A68672D" w14:textId="0A4011CC" w:rsidR="00E52405" w:rsidRDefault="00E52405" w:rsidP="008100EC">
            <w:r>
              <w:t>0.52</w:t>
            </w:r>
          </w:p>
        </w:tc>
        <w:tc>
          <w:tcPr>
            <w:tcW w:w="2340" w:type="dxa"/>
          </w:tcPr>
          <w:p w14:paraId="624AF16D" w14:textId="29CBB2CC" w:rsidR="00E52405" w:rsidRDefault="00E52405" w:rsidP="008100EC">
            <w:r>
              <w:t>0.54</w:t>
            </w:r>
          </w:p>
        </w:tc>
      </w:tr>
      <w:tr w:rsidR="00E52405" w14:paraId="2D777354" w14:textId="77777777" w:rsidTr="008100EC">
        <w:tc>
          <w:tcPr>
            <w:tcW w:w="2340" w:type="dxa"/>
          </w:tcPr>
          <w:p w14:paraId="1DB4757A" w14:textId="77777777" w:rsidR="00E52405" w:rsidRDefault="00E52405" w:rsidP="008100EC">
            <w:r>
              <w:t>Char Level</w:t>
            </w:r>
          </w:p>
        </w:tc>
        <w:tc>
          <w:tcPr>
            <w:tcW w:w="2340" w:type="dxa"/>
          </w:tcPr>
          <w:p w14:paraId="2F0B8B7C" w14:textId="69214BC3" w:rsidR="00E52405" w:rsidRDefault="00E52405" w:rsidP="008100EC">
            <w:r>
              <w:t>0.92</w:t>
            </w:r>
          </w:p>
        </w:tc>
        <w:tc>
          <w:tcPr>
            <w:tcW w:w="2340" w:type="dxa"/>
          </w:tcPr>
          <w:p w14:paraId="68F2D66E" w14:textId="1250E511" w:rsidR="00E52405" w:rsidRDefault="00E52405" w:rsidP="008100EC">
            <w:r>
              <w:t>0.91</w:t>
            </w:r>
          </w:p>
        </w:tc>
        <w:tc>
          <w:tcPr>
            <w:tcW w:w="2340" w:type="dxa"/>
          </w:tcPr>
          <w:p w14:paraId="4719379E" w14:textId="7C395B9E" w:rsidR="00E52405" w:rsidRDefault="00E52405" w:rsidP="008100EC">
            <w:r>
              <w:t>0.91</w:t>
            </w:r>
          </w:p>
        </w:tc>
      </w:tr>
    </w:tbl>
    <w:p w14:paraId="13D19ACC" w14:textId="0E5B296D" w:rsidR="00E52405" w:rsidRDefault="00E52405" w:rsidP="00E52405">
      <w:pPr>
        <w:ind w:firstLine="0"/>
      </w:pPr>
    </w:p>
    <w:p w14:paraId="6318C76D" w14:textId="175BA939" w:rsidR="007C4313" w:rsidRDefault="007C4313" w:rsidP="007C4313">
      <w:pPr>
        <w:pStyle w:val="Heading3"/>
        <w:ind w:firstLine="0"/>
      </w:pPr>
      <w:bookmarkStart w:id="36" w:name="_Toc23754639"/>
      <w:bookmarkStart w:id="37" w:name="_Toc23754838"/>
      <w:r>
        <w:t>Text Classifier</w:t>
      </w:r>
      <w:bookmarkEnd w:id="36"/>
      <w:bookmarkEnd w:id="37"/>
    </w:p>
    <w:p w14:paraId="680C0D0F" w14:textId="77777777" w:rsidR="007C4313" w:rsidRDefault="007C4313" w:rsidP="007C4313">
      <w:r>
        <w:t xml:space="preserve">Comparison of  all  the results from different models, indicate that boosting method was good in classifying the text (tweets). Hence it was considered as the final classifier model for the tweets. Using Flask, a frontend user interface is developed, where user can upload a file of tweets and the application automatically annotates the tweets. </w:t>
      </w:r>
    </w:p>
    <w:p w14:paraId="315DDBE1" w14:textId="77777777" w:rsidR="007C4313" w:rsidRDefault="007C4313" w:rsidP="007C4313">
      <w:pPr>
        <w:keepNext/>
        <w:ind w:firstLine="0"/>
      </w:pPr>
      <w:r>
        <w:rPr>
          <w:noProof/>
        </w:rPr>
        <w:drawing>
          <wp:inline distT="0" distB="0" distL="0" distR="0" wp14:anchorId="572A3CFB" wp14:editId="0A724114">
            <wp:extent cx="5943600" cy="3343275"/>
            <wp:effectExtent l="152400" t="152400" r="361950" b="3714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8C921FF" w14:textId="18C19458" w:rsidR="007C4313" w:rsidRDefault="007C4313" w:rsidP="007C4313">
      <w:pPr>
        <w:pStyle w:val="Caption"/>
        <w:ind w:left="2160" w:firstLine="720"/>
        <w:rPr>
          <w:b/>
          <w:bCs/>
        </w:rPr>
      </w:pPr>
      <w:r w:rsidRPr="00D43C55">
        <w:rPr>
          <w:b/>
          <w:bCs/>
        </w:rPr>
        <w:t xml:space="preserve">Figure </w:t>
      </w:r>
      <w:r w:rsidRPr="00D43C55">
        <w:rPr>
          <w:b/>
          <w:bCs/>
        </w:rPr>
        <w:fldChar w:fldCharType="begin"/>
      </w:r>
      <w:r w:rsidRPr="00D43C55">
        <w:rPr>
          <w:b/>
          <w:bCs/>
        </w:rPr>
        <w:instrText xml:space="preserve"> SEQ Figure \* ARABIC </w:instrText>
      </w:r>
      <w:r w:rsidRPr="00D43C55">
        <w:rPr>
          <w:b/>
          <w:bCs/>
        </w:rPr>
        <w:fldChar w:fldCharType="separate"/>
      </w:r>
      <w:r w:rsidR="00DA1CA1">
        <w:rPr>
          <w:b/>
          <w:bCs/>
          <w:noProof/>
        </w:rPr>
        <w:t>6</w:t>
      </w:r>
      <w:r w:rsidRPr="00D43C55">
        <w:rPr>
          <w:b/>
          <w:bCs/>
        </w:rPr>
        <w:fldChar w:fldCharType="end"/>
      </w:r>
      <w:r w:rsidRPr="00D43C55">
        <w:rPr>
          <w:b/>
          <w:bCs/>
        </w:rPr>
        <w:t>: Twitter Classification application</w:t>
      </w:r>
      <w:r>
        <w:rPr>
          <w:b/>
          <w:bCs/>
        </w:rPr>
        <w:t>.</w:t>
      </w:r>
    </w:p>
    <w:p w14:paraId="6E22F518" w14:textId="77777777" w:rsidR="00A86083" w:rsidRDefault="00A86083" w:rsidP="00A86083">
      <w:pPr>
        <w:keepNext/>
        <w:ind w:firstLine="0"/>
      </w:pPr>
      <w:r w:rsidRPr="00A86083">
        <w:rPr>
          <w:noProof/>
        </w:rPr>
        <w:drawing>
          <wp:inline distT="0" distB="0" distL="0" distR="0" wp14:anchorId="04DAD09D" wp14:editId="4B86704E">
            <wp:extent cx="5943600" cy="3714750"/>
            <wp:effectExtent l="133350" t="114300" r="133350" b="1714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14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77B53E" w14:textId="6CD71EAB" w:rsidR="007C4313" w:rsidRPr="004C55FE" w:rsidRDefault="00A86083" w:rsidP="00A86083">
      <w:pPr>
        <w:pStyle w:val="Caption"/>
        <w:ind w:left="720" w:firstLine="720"/>
        <w:rPr>
          <w:b/>
          <w:bCs/>
        </w:rPr>
      </w:pPr>
      <w:r w:rsidRPr="004C55FE">
        <w:rPr>
          <w:b/>
          <w:bCs/>
        </w:rPr>
        <w:t xml:space="preserve">Figure </w:t>
      </w:r>
      <w:r w:rsidRPr="004C55FE">
        <w:rPr>
          <w:b/>
          <w:bCs/>
        </w:rPr>
        <w:fldChar w:fldCharType="begin"/>
      </w:r>
      <w:r w:rsidRPr="004C55FE">
        <w:rPr>
          <w:b/>
          <w:bCs/>
        </w:rPr>
        <w:instrText xml:space="preserve"> SEQ Figure \* ARABIC </w:instrText>
      </w:r>
      <w:r w:rsidRPr="004C55FE">
        <w:rPr>
          <w:b/>
          <w:bCs/>
        </w:rPr>
        <w:fldChar w:fldCharType="separate"/>
      </w:r>
      <w:r w:rsidR="00DA1CA1">
        <w:rPr>
          <w:b/>
          <w:bCs/>
          <w:noProof/>
        </w:rPr>
        <w:t>7</w:t>
      </w:r>
      <w:r w:rsidRPr="004C55FE">
        <w:rPr>
          <w:b/>
          <w:bCs/>
        </w:rPr>
        <w:fldChar w:fldCharType="end"/>
      </w:r>
      <w:r w:rsidRPr="004C55FE">
        <w:rPr>
          <w:b/>
          <w:bCs/>
        </w:rPr>
        <w:t>: Tweet</w:t>
      </w:r>
      <w:r w:rsidR="004C55FE" w:rsidRPr="004C55FE">
        <w:rPr>
          <w:b/>
          <w:bCs/>
        </w:rPr>
        <w:t>s classified</w:t>
      </w:r>
    </w:p>
    <w:p w14:paraId="377AFE4F" w14:textId="110738BA" w:rsidR="009137F4" w:rsidRDefault="009137F4">
      <w:pPr>
        <w:pStyle w:val="Heading2"/>
      </w:pPr>
      <w:bookmarkStart w:id="38" w:name="_Toc23754640"/>
      <w:bookmarkStart w:id="39" w:name="_Toc23754839"/>
      <w:r>
        <w:t>Sentiment Analysis</w:t>
      </w:r>
      <w:bookmarkEnd w:id="38"/>
      <w:bookmarkEnd w:id="39"/>
    </w:p>
    <w:p w14:paraId="2B144A13" w14:textId="3C316641" w:rsidR="009137F4" w:rsidRDefault="009137F4" w:rsidP="009137F4">
      <w:r>
        <w:t xml:space="preserve">The sentiment of each tweet is retrieved using </w:t>
      </w:r>
      <w:r w:rsidR="00C038B8">
        <w:t xml:space="preserve">the </w:t>
      </w:r>
      <w:r>
        <w:t xml:space="preserve">SentimentIntensity Analyzer in Nltk package. And all the sentiment scores are grouped to Positive, Negative and Neutral categories, depending on the value of </w:t>
      </w:r>
      <w:r w:rsidR="00C038B8">
        <w:t xml:space="preserve">the </w:t>
      </w:r>
      <w:r>
        <w:t>score of each tweet. These values are stored in the tweets dataframe.</w:t>
      </w:r>
    </w:p>
    <w:p w14:paraId="446A95F1" w14:textId="77777777" w:rsidR="009137F4" w:rsidRDefault="009137F4" w:rsidP="009137F4">
      <w:pPr>
        <w:ind w:firstLine="0"/>
      </w:pPr>
      <w:r w:rsidRPr="001F78F0">
        <w:rPr>
          <w:noProof/>
        </w:rPr>
        <w:drawing>
          <wp:inline distT="0" distB="0" distL="0" distR="0" wp14:anchorId="5317F145" wp14:editId="588FD1C3">
            <wp:extent cx="5943600" cy="5166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166360"/>
                    </a:xfrm>
                    <a:prstGeom prst="rect">
                      <a:avLst/>
                    </a:prstGeom>
                    <a:noFill/>
                    <a:ln>
                      <a:noFill/>
                    </a:ln>
                  </pic:spPr>
                </pic:pic>
              </a:graphicData>
            </a:graphic>
          </wp:inline>
        </w:drawing>
      </w:r>
    </w:p>
    <w:p w14:paraId="48070CA0" w14:textId="1F1F63FB" w:rsidR="009137F4" w:rsidRDefault="009137F4" w:rsidP="009137F4">
      <w:pPr>
        <w:ind w:firstLine="0"/>
      </w:pPr>
      <w:r>
        <w:tab/>
        <w:t>The tweets activity over a period of 10days is watched using the plot below. From the plot, we can say that October 30</w:t>
      </w:r>
      <w:r w:rsidRPr="00A178B9">
        <w:rPr>
          <w:vertAlign w:val="superscript"/>
        </w:rPr>
        <w:t>th</w:t>
      </w:r>
      <w:r>
        <w:t xml:space="preserve">  was the day when </w:t>
      </w:r>
      <w:r w:rsidR="00C038B8">
        <w:t xml:space="preserve">a </w:t>
      </w:r>
      <w:r>
        <w:t>lot of interactions happened on twitter on “Samsung”, nearly 20% more and most of the tweets were of  some sort of news.</w:t>
      </w:r>
    </w:p>
    <w:p w14:paraId="517C3A4E" w14:textId="77777777" w:rsidR="009137F4" w:rsidRDefault="009137F4" w:rsidP="009137F4">
      <w:pPr>
        <w:ind w:firstLine="0"/>
      </w:pPr>
    </w:p>
    <w:p w14:paraId="25D5968F" w14:textId="77777777" w:rsidR="009137F4" w:rsidRDefault="009137F4" w:rsidP="009137F4">
      <w:pPr>
        <w:ind w:firstLine="0"/>
      </w:pPr>
    </w:p>
    <w:p w14:paraId="2E7F1168" w14:textId="77777777" w:rsidR="006B5D0E" w:rsidRDefault="009137F4" w:rsidP="006B5D0E">
      <w:pPr>
        <w:keepNext/>
        <w:ind w:firstLine="0"/>
      </w:pPr>
      <w:r w:rsidRPr="00C44753">
        <w:rPr>
          <w:noProof/>
        </w:rPr>
        <w:drawing>
          <wp:inline distT="0" distB="0" distL="0" distR="0" wp14:anchorId="206EFCAF" wp14:editId="6CDAB5D0">
            <wp:extent cx="5292090" cy="2598420"/>
            <wp:effectExtent l="133350" t="114300" r="156210" b="1638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6319" cy="26103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FDA5B9" w14:textId="538B1D4E" w:rsidR="009137F4" w:rsidRPr="00FB1D65" w:rsidRDefault="006B5D0E" w:rsidP="00FB1D65">
      <w:pPr>
        <w:pStyle w:val="Caption"/>
        <w:ind w:firstLine="720"/>
        <w:jc w:val="center"/>
        <w:rPr>
          <w:b/>
          <w:bCs/>
        </w:rPr>
      </w:pPr>
      <w:r w:rsidRPr="00FB1D65">
        <w:rPr>
          <w:b/>
          <w:bCs/>
        </w:rPr>
        <w:t xml:space="preserve">Figure </w:t>
      </w:r>
      <w:r w:rsidRPr="00FB1D65">
        <w:rPr>
          <w:b/>
          <w:bCs/>
        </w:rPr>
        <w:fldChar w:fldCharType="begin"/>
      </w:r>
      <w:r w:rsidRPr="00FB1D65">
        <w:rPr>
          <w:b/>
          <w:bCs/>
        </w:rPr>
        <w:instrText xml:space="preserve"> SEQ Figure \* ARABIC </w:instrText>
      </w:r>
      <w:r w:rsidRPr="00FB1D65">
        <w:rPr>
          <w:b/>
          <w:bCs/>
        </w:rPr>
        <w:fldChar w:fldCharType="separate"/>
      </w:r>
      <w:r w:rsidR="00DA1CA1">
        <w:rPr>
          <w:b/>
          <w:bCs/>
          <w:noProof/>
        </w:rPr>
        <w:t>8</w:t>
      </w:r>
      <w:r w:rsidRPr="00FB1D65">
        <w:rPr>
          <w:b/>
          <w:bCs/>
        </w:rPr>
        <w:fldChar w:fldCharType="end"/>
      </w:r>
      <w:r w:rsidRPr="00FB1D65">
        <w:rPr>
          <w:b/>
          <w:bCs/>
        </w:rPr>
        <w:t xml:space="preserve">: </w:t>
      </w:r>
      <w:r w:rsidR="00FB1D65" w:rsidRPr="00FB1D65">
        <w:rPr>
          <w:b/>
          <w:bCs/>
        </w:rPr>
        <w:t>Samsung Tweets over a period of time</w:t>
      </w:r>
    </w:p>
    <w:p w14:paraId="56CB5F68" w14:textId="5014E3D5" w:rsidR="009137F4" w:rsidRDefault="009137F4" w:rsidP="009137F4">
      <w:pPr>
        <w:ind w:firstLine="0"/>
      </w:pPr>
      <w:r>
        <w:tab/>
        <w:t xml:space="preserve">Next </w:t>
      </w:r>
      <w:r w:rsidR="007F22B7">
        <w:t xml:space="preserve">sentiment of tweets </w:t>
      </w:r>
      <w:r w:rsidR="005C2477">
        <w:t>is</w:t>
      </w:r>
      <w:r w:rsidR="007F22B7">
        <w:t xml:space="preserve"> studied using barplot w.r.t </w:t>
      </w:r>
      <w:r w:rsidR="005C2477">
        <w:t>abstracts.</w:t>
      </w:r>
      <w:r w:rsidR="008E263D">
        <w:t xml:space="preserve"> As we see</w:t>
      </w:r>
      <w:r w:rsidR="0075119C">
        <w:t>,</w:t>
      </w:r>
      <w:r w:rsidR="008E263D">
        <w:t xml:space="preserve"> people have been mostly positive or neutral about the Samsung products or brand</w:t>
      </w:r>
      <w:r w:rsidR="008653C9">
        <w:t xml:space="preserve">, although there </w:t>
      </w:r>
      <w:r w:rsidR="008F2859">
        <w:t xml:space="preserve">is slight </w:t>
      </w:r>
      <w:r w:rsidR="008653C9">
        <w:t xml:space="preserve"> </w:t>
      </w:r>
      <w:r w:rsidR="008F2859">
        <w:t xml:space="preserve">(i.e. </w:t>
      </w:r>
      <w:r w:rsidR="006215B6">
        <w:t>8%</w:t>
      </w:r>
      <w:r w:rsidR="008F2859">
        <w:t xml:space="preserve"> </w:t>
      </w:r>
      <w:r w:rsidR="006215B6">
        <w:t xml:space="preserve">approximately) negative comments about news releases and less than 5% </w:t>
      </w:r>
      <w:r w:rsidR="001C49E2">
        <w:t xml:space="preserve">about </w:t>
      </w:r>
      <w:r w:rsidR="0075119C">
        <w:t xml:space="preserve">their </w:t>
      </w:r>
      <w:r w:rsidR="001C49E2">
        <w:t>prices, customer service and products</w:t>
      </w:r>
      <w:r w:rsidR="0075119C">
        <w:t xml:space="preserve"> </w:t>
      </w:r>
      <w:r w:rsidR="001C49E2">
        <w:t xml:space="preserve">. Hence we can conclude that Samsung </w:t>
      </w:r>
      <w:r w:rsidR="008F2859">
        <w:t xml:space="preserve">has good </w:t>
      </w:r>
      <w:r w:rsidR="005E034C">
        <w:t>reviews</w:t>
      </w:r>
      <w:r w:rsidR="0075119C">
        <w:t xml:space="preserve"> on Twitter</w:t>
      </w:r>
      <w:r w:rsidR="005E034C">
        <w:t>.</w:t>
      </w:r>
    </w:p>
    <w:p w14:paraId="5B19EE77" w14:textId="77777777" w:rsidR="000E3B7E" w:rsidRDefault="005C2477" w:rsidP="000E3B7E">
      <w:pPr>
        <w:keepNext/>
        <w:ind w:firstLine="0"/>
      </w:pPr>
      <w:r w:rsidRPr="005C2477">
        <w:rPr>
          <w:noProof/>
        </w:rPr>
        <w:drawing>
          <wp:inline distT="0" distB="0" distL="0" distR="0" wp14:anchorId="199ABB73" wp14:editId="1ECEBABE">
            <wp:extent cx="5223510" cy="2438400"/>
            <wp:effectExtent l="133350" t="114300" r="148590" b="1714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3510" cy="2438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0A29B8" w14:textId="023B7E99" w:rsidR="005C2477" w:rsidRDefault="000E3B7E" w:rsidP="000E3B7E">
      <w:pPr>
        <w:pStyle w:val="Caption"/>
        <w:jc w:val="center"/>
        <w:rPr>
          <w:b/>
          <w:bCs/>
        </w:rPr>
      </w:pPr>
      <w:r w:rsidRPr="000E3B7E">
        <w:rPr>
          <w:b/>
          <w:bCs/>
        </w:rPr>
        <w:t xml:space="preserve">Figure </w:t>
      </w:r>
      <w:r w:rsidRPr="000E3B7E">
        <w:rPr>
          <w:b/>
          <w:bCs/>
        </w:rPr>
        <w:fldChar w:fldCharType="begin"/>
      </w:r>
      <w:r w:rsidRPr="000E3B7E">
        <w:rPr>
          <w:b/>
          <w:bCs/>
        </w:rPr>
        <w:instrText xml:space="preserve"> SEQ Figure \* ARABIC </w:instrText>
      </w:r>
      <w:r w:rsidRPr="000E3B7E">
        <w:rPr>
          <w:b/>
          <w:bCs/>
        </w:rPr>
        <w:fldChar w:fldCharType="separate"/>
      </w:r>
      <w:r w:rsidR="00DA1CA1">
        <w:rPr>
          <w:b/>
          <w:bCs/>
          <w:noProof/>
        </w:rPr>
        <w:t>9</w:t>
      </w:r>
      <w:r w:rsidRPr="000E3B7E">
        <w:rPr>
          <w:b/>
          <w:bCs/>
        </w:rPr>
        <w:fldChar w:fldCharType="end"/>
      </w:r>
      <w:r w:rsidRPr="000E3B7E">
        <w:rPr>
          <w:b/>
          <w:bCs/>
        </w:rPr>
        <w:t>: Tweets Sentiment bars</w:t>
      </w:r>
    </w:p>
    <w:p w14:paraId="498E16C4" w14:textId="5846265D" w:rsidR="0075119C" w:rsidRPr="0075119C" w:rsidRDefault="00D46FF9" w:rsidP="00D46FF9">
      <w:pPr>
        <w:ind w:firstLine="0"/>
      </w:pPr>
      <w:r w:rsidRPr="00D46FF9">
        <w:t xml:space="preserve">A </w:t>
      </w:r>
      <w:hyperlink r:id="rId25" w:history="1">
        <w:r w:rsidRPr="00D46FF9">
          <w:t>wind rose chart</w:t>
        </w:r>
      </w:hyperlink>
      <w:r>
        <w:t xml:space="preserve">, </w:t>
      </w:r>
      <w:r w:rsidRPr="00D46FF9">
        <w:t xml:space="preserve">also known as a polar bar chart is a graphical tool used to visualize how </w:t>
      </w:r>
      <w:r>
        <w:t>abstract or categories o</w:t>
      </w:r>
      <w:r w:rsidR="00B60B96">
        <w:t>f tweets</w:t>
      </w:r>
      <w:r w:rsidRPr="00D46FF9">
        <w:t xml:space="preserve"> and </w:t>
      </w:r>
      <w:r w:rsidR="0067140C">
        <w:t>emotions</w:t>
      </w:r>
      <w:r w:rsidRPr="00D46FF9">
        <w:t xml:space="preserve"> are typically distributed</w:t>
      </w:r>
      <w:r w:rsidR="00B60B96">
        <w:t xml:space="preserve"> in case of (here) </w:t>
      </w:r>
      <w:r w:rsidR="0067140C">
        <w:t>Samsung brand</w:t>
      </w:r>
      <w:r w:rsidRPr="00D46FF9">
        <w:t>.</w:t>
      </w:r>
      <w:r w:rsidR="00DA00E2">
        <w:t xml:space="preserve"> Th</w:t>
      </w:r>
      <w:r w:rsidR="00E1144F">
        <w:t>e</w:t>
      </w:r>
      <w:r w:rsidR="00DA00E2">
        <w:t xml:space="preserve"> plot below illustrates that </w:t>
      </w:r>
      <w:r w:rsidR="00942B94">
        <w:t>there is good amount fairness regarding Samsung b</w:t>
      </w:r>
      <w:r w:rsidR="006717C5">
        <w:t>r</w:t>
      </w:r>
      <w:r w:rsidR="00942B94">
        <w:t>and among people on Twitter.</w:t>
      </w:r>
      <w:r w:rsidR="00DA00E2">
        <w:t xml:space="preserve"> </w:t>
      </w:r>
    </w:p>
    <w:p w14:paraId="0A7F0B4F" w14:textId="5D99774A" w:rsidR="000E3B7E" w:rsidRDefault="00F52E49" w:rsidP="000E3B7E">
      <w:pPr>
        <w:keepNext/>
        <w:ind w:firstLine="0"/>
      </w:pPr>
      <w:r>
        <w:rPr>
          <w:noProof/>
        </w:rPr>
        <w:drawing>
          <wp:inline distT="0" distB="0" distL="0" distR="0" wp14:anchorId="5EB1759D" wp14:editId="224FFB36">
            <wp:extent cx="4761230" cy="4572000"/>
            <wp:effectExtent l="114300" t="114300" r="115570" b="15240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1230" cy="4572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BE41A4" w14:textId="41308864" w:rsidR="005C2477" w:rsidRPr="000E3B7E" w:rsidRDefault="000E3B7E" w:rsidP="000E3B7E">
      <w:pPr>
        <w:pStyle w:val="Caption"/>
        <w:jc w:val="center"/>
        <w:rPr>
          <w:b/>
          <w:bCs/>
        </w:rPr>
      </w:pPr>
      <w:r w:rsidRPr="000E3B7E">
        <w:rPr>
          <w:b/>
          <w:bCs/>
        </w:rPr>
        <w:t xml:space="preserve">Figure </w:t>
      </w:r>
      <w:r w:rsidRPr="000E3B7E">
        <w:rPr>
          <w:b/>
          <w:bCs/>
        </w:rPr>
        <w:fldChar w:fldCharType="begin"/>
      </w:r>
      <w:r w:rsidRPr="000E3B7E">
        <w:rPr>
          <w:b/>
          <w:bCs/>
        </w:rPr>
        <w:instrText xml:space="preserve"> SEQ Figure \* ARABIC </w:instrText>
      </w:r>
      <w:r w:rsidRPr="000E3B7E">
        <w:rPr>
          <w:b/>
          <w:bCs/>
        </w:rPr>
        <w:fldChar w:fldCharType="separate"/>
      </w:r>
      <w:r w:rsidR="00DA1CA1">
        <w:rPr>
          <w:b/>
          <w:bCs/>
          <w:noProof/>
        </w:rPr>
        <w:t>10</w:t>
      </w:r>
      <w:r w:rsidRPr="000E3B7E">
        <w:rPr>
          <w:b/>
          <w:bCs/>
        </w:rPr>
        <w:fldChar w:fldCharType="end"/>
      </w:r>
      <w:r w:rsidRPr="000E3B7E">
        <w:rPr>
          <w:b/>
          <w:bCs/>
        </w:rPr>
        <w:t>: Sentiment Spiral of tweets</w:t>
      </w:r>
    </w:p>
    <w:p w14:paraId="3056677F" w14:textId="590EFE33" w:rsidR="00F52E49" w:rsidRDefault="00F52E49" w:rsidP="009137F4">
      <w:pPr>
        <w:ind w:firstLine="0"/>
      </w:pPr>
    </w:p>
    <w:p w14:paraId="7511BC90" w14:textId="75DF04FF" w:rsidR="00EA4D44" w:rsidRDefault="00EA4D44">
      <w:pPr>
        <w:pStyle w:val="Heading1"/>
      </w:pPr>
      <w:bookmarkStart w:id="40" w:name="_Toc23754641"/>
      <w:bookmarkStart w:id="41" w:name="_Toc23754840"/>
      <w:r>
        <w:t>TWITTER ANALYTICS TOOL</w:t>
      </w:r>
      <w:bookmarkEnd w:id="40"/>
      <w:bookmarkEnd w:id="41"/>
    </w:p>
    <w:p w14:paraId="07CF9869" w14:textId="48015D77" w:rsidR="00EA4D44" w:rsidRPr="00EA4D44" w:rsidRDefault="00254056" w:rsidP="00EA4D44">
      <w:r>
        <w:t xml:space="preserve">With the text classification using </w:t>
      </w:r>
      <w:r w:rsidR="00735A15">
        <w:t xml:space="preserve">the </w:t>
      </w:r>
      <w:r>
        <w:t>trained text classifier model</w:t>
      </w:r>
      <w:r w:rsidR="00FB4963">
        <w:t>, Sentiment Analysis an application is developed in Flask</w:t>
      </w:r>
      <w:r w:rsidR="000E4BA6">
        <w:t xml:space="preserve"> (python). The User Interface(UI) screen appears like shown in the </w:t>
      </w:r>
      <w:r w:rsidR="00827117">
        <w:t>figure(11) preceding.</w:t>
      </w:r>
      <w:r w:rsidR="000E4BA6">
        <w:t xml:space="preserve"> </w:t>
      </w:r>
      <w:r w:rsidR="00827117">
        <w:t xml:space="preserve">Here user can </w:t>
      </w:r>
      <w:r w:rsidR="0026757A">
        <w:t>enter keywords or brand names and click on “Analyze” button.</w:t>
      </w:r>
      <w:r w:rsidR="00491A2E">
        <w:t xml:space="preserve"> The application will find the interactions corresponding to the </w:t>
      </w:r>
      <w:r w:rsidR="00160B57">
        <w:t xml:space="preserve">keyword and first classify the text and then run sentiment analysis. </w:t>
      </w:r>
    </w:p>
    <w:p w14:paraId="715BC924" w14:textId="77777777" w:rsidR="00827117" w:rsidRDefault="00EA4D44" w:rsidP="00827117">
      <w:pPr>
        <w:keepNext/>
        <w:ind w:firstLine="0"/>
      </w:pPr>
      <w:r w:rsidRPr="00F801F1">
        <w:rPr>
          <w:noProof/>
        </w:rPr>
        <w:drawing>
          <wp:inline distT="0" distB="0" distL="0" distR="0" wp14:anchorId="378E4DC7" wp14:editId="0C056DD5">
            <wp:extent cx="5791200" cy="2849880"/>
            <wp:effectExtent l="190500" t="190500" r="190500" b="1981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200" cy="2849880"/>
                    </a:xfrm>
                    <a:prstGeom prst="rect">
                      <a:avLst/>
                    </a:prstGeom>
                    <a:ln>
                      <a:noFill/>
                    </a:ln>
                    <a:effectLst>
                      <a:outerShdw blurRad="190500" algn="tl" rotWithShape="0">
                        <a:srgbClr val="000000">
                          <a:alpha val="70000"/>
                        </a:srgbClr>
                      </a:outerShdw>
                    </a:effectLst>
                  </pic:spPr>
                </pic:pic>
              </a:graphicData>
            </a:graphic>
          </wp:inline>
        </w:drawing>
      </w:r>
    </w:p>
    <w:p w14:paraId="293B0CF4" w14:textId="73D19BB1" w:rsidR="00EA4D44" w:rsidRPr="00827117" w:rsidRDefault="00827117" w:rsidP="00827117">
      <w:pPr>
        <w:pStyle w:val="Caption"/>
        <w:jc w:val="center"/>
        <w:rPr>
          <w:b/>
          <w:bCs/>
        </w:rPr>
      </w:pPr>
      <w:r w:rsidRPr="00827117">
        <w:rPr>
          <w:b/>
          <w:bCs/>
        </w:rPr>
        <w:t xml:space="preserve">Figure </w:t>
      </w:r>
      <w:r w:rsidRPr="00827117">
        <w:rPr>
          <w:b/>
          <w:bCs/>
        </w:rPr>
        <w:fldChar w:fldCharType="begin"/>
      </w:r>
      <w:r w:rsidRPr="00827117">
        <w:rPr>
          <w:b/>
          <w:bCs/>
        </w:rPr>
        <w:instrText xml:space="preserve"> SEQ Figure \* ARABIC </w:instrText>
      </w:r>
      <w:r w:rsidRPr="00827117">
        <w:rPr>
          <w:b/>
          <w:bCs/>
        </w:rPr>
        <w:fldChar w:fldCharType="separate"/>
      </w:r>
      <w:r w:rsidR="00DA1CA1">
        <w:rPr>
          <w:b/>
          <w:bCs/>
          <w:noProof/>
        </w:rPr>
        <w:t>11</w:t>
      </w:r>
      <w:r w:rsidRPr="00827117">
        <w:rPr>
          <w:b/>
          <w:bCs/>
        </w:rPr>
        <w:fldChar w:fldCharType="end"/>
      </w:r>
      <w:r w:rsidRPr="00827117">
        <w:rPr>
          <w:b/>
          <w:bCs/>
        </w:rPr>
        <w:t>:Twitter Analytics Tool</w:t>
      </w:r>
    </w:p>
    <w:p w14:paraId="4B826F51" w14:textId="38E2834C" w:rsidR="00EA4D44" w:rsidRDefault="00C10745" w:rsidP="00EA4D44">
      <w:pPr>
        <w:ind w:firstLine="0"/>
      </w:pPr>
      <w:r>
        <w:tab/>
        <w:t xml:space="preserve">The report generated by the </w:t>
      </w:r>
      <w:r w:rsidR="000E0E85">
        <w:t xml:space="preserve">application </w:t>
      </w:r>
      <w:r w:rsidR="00DE1976">
        <w:t>is as published below in the figure(</w:t>
      </w:r>
      <w:r w:rsidR="00DA1CA1">
        <w:t>12</w:t>
      </w:r>
      <w:r w:rsidR="00DE1976">
        <w:t>).</w:t>
      </w:r>
      <w:r w:rsidR="00DA1CA1">
        <w:t xml:space="preserve"> </w:t>
      </w:r>
    </w:p>
    <w:p w14:paraId="5E681BD1" w14:textId="77777777" w:rsidR="00DA1CA1" w:rsidRDefault="00EA4D44" w:rsidP="00DA1CA1">
      <w:pPr>
        <w:keepNext/>
        <w:ind w:firstLine="0"/>
      </w:pPr>
      <w:r>
        <w:rPr>
          <w:noProof/>
        </w:rPr>
        <w:drawing>
          <wp:inline distT="0" distB="0" distL="0" distR="0" wp14:anchorId="7CAD1DA6" wp14:editId="4C686842">
            <wp:extent cx="5478780" cy="2910840"/>
            <wp:effectExtent l="190500" t="190500" r="198120" b="19431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8780" cy="2910840"/>
                    </a:xfrm>
                    <a:prstGeom prst="rect">
                      <a:avLst/>
                    </a:prstGeom>
                    <a:ln>
                      <a:noFill/>
                    </a:ln>
                    <a:effectLst>
                      <a:outerShdw blurRad="190500" algn="tl" rotWithShape="0">
                        <a:srgbClr val="000000">
                          <a:alpha val="70000"/>
                        </a:srgbClr>
                      </a:outerShdw>
                    </a:effectLst>
                  </pic:spPr>
                </pic:pic>
              </a:graphicData>
            </a:graphic>
          </wp:inline>
        </w:drawing>
      </w:r>
    </w:p>
    <w:p w14:paraId="665F7742" w14:textId="0A698392" w:rsidR="00EA4D44" w:rsidRPr="00DA1CA1" w:rsidRDefault="00DA1CA1" w:rsidP="00DA1CA1">
      <w:pPr>
        <w:pStyle w:val="Caption"/>
        <w:jc w:val="center"/>
        <w:rPr>
          <w:b/>
          <w:bCs/>
        </w:rPr>
      </w:pPr>
      <w:r w:rsidRPr="00DA1CA1">
        <w:rPr>
          <w:b/>
          <w:bCs/>
        </w:rPr>
        <w:t xml:space="preserve">Figure </w:t>
      </w:r>
      <w:r w:rsidRPr="00DA1CA1">
        <w:rPr>
          <w:b/>
          <w:bCs/>
        </w:rPr>
        <w:fldChar w:fldCharType="begin"/>
      </w:r>
      <w:r w:rsidRPr="00DA1CA1">
        <w:rPr>
          <w:b/>
          <w:bCs/>
        </w:rPr>
        <w:instrText xml:space="preserve"> SEQ Figure \* ARABIC </w:instrText>
      </w:r>
      <w:r w:rsidRPr="00DA1CA1">
        <w:rPr>
          <w:b/>
          <w:bCs/>
        </w:rPr>
        <w:fldChar w:fldCharType="separate"/>
      </w:r>
      <w:r w:rsidRPr="00DA1CA1">
        <w:rPr>
          <w:b/>
          <w:bCs/>
          <w:noProof/>
        </w:rPr>
        <w:t>12</w:t>
      </w:r>
      <w:r w:rsidRPr="00DA1CA1">
        <w:rPr>
          <w:b/>
          <w:bCs/>
        </w:rPr>
        <w:fldChar w:fldCharType="end"/>
      </w:r>
      <w:r w:rsidRPr="00DA1CA1">
        <w:rPr>
          <w:b/>
          <w:bCs/>
        </w:rPr>
        <w:t>: Report on Samsung Tweets</w:t>
      </w:r>
    </w:p>
    <w:p w14:paraId="19E6BC76" w14:textId="436D2A79" w:rsidR="00DE49BA" w:rsidRDefault="00DE49BA">
      <w:pPr>
        <w:pStyle w:val="Heading1"/>
      </w:pPr>
      <w:bookmarkStart w:id="42" w:name="_Toc23754642"/>
      <w:bookmarkStart w:id="43" w:name="_Toc23754841"/>
      <w:r>
        <w:t>CONCLUSION</w:t>
      </w:r>
      <w:bookmarkEnd w:id="42"/>
      <w:bookmarkEnd w:id="43"/>
    </w:p>
    <w:p w14:paraId="35CCD228" w14:textId="19E61B86" w:rsidR="001F1C99" w:rsidRDefault="001031B0" w:rsidP="00076046">
      <w:r>
        <w:t>In conclusion,</w:t>
      </w:r>
      <w:r w:rsidR="001F1C99">
        <w:t xml:space="preserve"> this research presented a collection of algorithms</w:t>
      </w:r>
      <w:r w:rsidR="000C0EEC">
        <w:t xml:space="preserve"> that address</w:t>
      </w:r>
      <w:r w:rsidR="00C554B0">
        <w:t>ed</w:t>
      </w:r>
      <w:r w:rsidR="000C0EEC">
        <w:t xml:space="preserve"> the </w:t>
      </w:r>
      <w:r w:rsidR="00200B2B">
        <w:t xml:space="preserve">problem of labelling </w:t>
      </w:r>
      <w:r w:rsidR="00587062">
        <w:t xml:space="preserve">the text and </w:t>
      </w:r>
      <w:r w:rsidR="00943568">
        <w:t xml:space="preserve">the experiments </w:t>
      </w:r>
      <w:r w:rsidR="00587062">
        <w:t xml:space="preserve">evaluated the best </w:t>
      </w:r>
      <w:r w:rsidR="008F49C9">
        <w:t xml:space="preserve">training </w:t>
      </w:r>
      <w:r w:rsidR="00587062">
        <w:t>classifier model</w:t>
      </w:r>
      <w:r w:rsidR="00517687">
        <w:t>, which is a significant task in text learning</w:t>
      </w:r>
      <w:r w:rsidR="00706176">
        <w:t xml:space="preserve"> </w:t>
      </w:r>
      <w:r w:rsidR="003F0CB1">
        <w:t xml:space="preserve">in </w:t>
      </w:r>
      <w:r w:rsidR="00735A15">
        <w:t xml:space="preserve">the </w:t>
      </w:r>
      <w:r w:rsidR="003F0CB1">
        <w:t xml:space="preserve">real world </w:t>
      </w:r>
      <w:r w:rsidR="00706176">
        <w:t>because of availability of huge volumes of unlabeled data</w:t>
      </w:r>
      <w:r w:rsidR="007B1BFE">
        <w:t xml:space="preserve"> and </w:t>
      </w:r>
      <w:r w:rsidR="003C0EB0">
        <w:t xml:space="preserve">it </w:t>
      </w:r>
      <w:r w:rsidR="001F07A1">
        <w:t>repres</w:t>
      </w:r>
      <w:r w:rsidR="003C0EB0">
        <w:t xml:space="preserve">ent the lot of actionable insights </w:t>
      </w:r>
      <w:r w:rsidR="003F0CB1">
        <w:t>for</w:t>
      </w:r>
      <w:r w:rsidR="003C0EB0">
        <w:t xml:space="preserve"> business</w:t>
      </w:r>
      <w:r w:rsidR="00706176">
        <w:t>.</w:t>
      </w:r>
      <w:r w:rsidR="008F49C9">
        <w:t xml:space="preserve"> </w:t>
      </w:r>
      <w:r w:rsidR="00B210A4">
        <w:t xml:space="preserve">Paper presented the results of text classifier from various approaches and </w:t>
      </w:r>
      <w:r w:rsidR="00557304">
        <w:t xml:space="preserve">report showed </w:t>
      </w:r>
      <w:r w:rsidR="00B210A4">
        <w:t xml:space="preserve">that </w:t>
      </w:r>
      <w:r w:rsidR="00E96B34">
        <w:t xml:space="preserve">Extreme Gradient descent method, </w:t>
      </w:r>
      <w:r w:rsidR="00557304">
        <w:t xml:space="preserve">had the highest accuracy(88%) and F1-score of </w:t>
      </w:r>
      <w:r w:rsidR="007B1BFE">
        <w:t>0.91.</w:t>
      </w:r>
      <w:r w:rsidR="003C0EB0">
        <w:t xml:space="preserve"> </w:t>
      </w:r>
    </w:p>
    <w:p w14:paraId="14859E1C" w14:textId="2BBAA4CB" w:rsidR="00076046" w:rsidRDefault="0096709F" w:rsidP="00076046">
      <w:r>
        <w:t xml:space="preserve">The project developed two UI applications, </w:t>
      </w:r>
      <w:r w:rsidR="002227EC">
        <w:t>one an automated text classification tool to classify tweets</w:t>
      </w:r>
      <w:r w:rsidR="00923B58">
        <w:t xml:space="preserve"> automatically</w:t>
      </w:r>
      <w:r w:rsidR="00F3217E">
        <w:t xml:space="preserve">. And second, the Twitter Analytics tool </w:t>
      </w:r>
      <w:r w:rsidR="00923B58">
        <w:t xml:space="preserve">which </w:t>
      </w:r>
      <w:r w:rsidR="00F3217E">
        <w:t>analyze</w:t>
      </w:r>
      <w:r w:rsidR="00735A15">
        <w:t>s</w:t>
      </w:r>
      <w:r w:rsidR="00F3217E">
        <w:t xml:space="preserve"> the tweets </w:t>
      </w:r>
      <w:r w:rsidR="00923B58">
        <w:t>and generate a report</w:t>
      </w:r>
      <w:r w:rsidR="00A21EB4">
        <w:t>, t</w:t>
      </w:r>
      <w:r w:rsidR="00957478">
        <w:t xml:space="preserve">o know what is being said about a particular brand </w:t>
      </w:r>
      <w:r w:rsidR="00215837">
        <w:t xml:space="preserve">or product </w:t>
      </w:r>
      <w:r w:rsidR="00A21EB4">
        <w:t>across social media (</w:t>
      </w:r>
      <w:r w:rsidR="00215837">
        <w:t xml:space="preserve">here </w:t>
      </w:r>
      <w:r w:rsidR="00A21EB4">
        <w:t xml:space="preserve">Twitter in </w:t>
      </w:r>
      <w:r w:rsidR="00215837">
        <w:t>particular).</w:t>
      </w:r>
    </w:p>
    <w:p w14:paraId="4CFC5CA2" w14:textId="3250D3AB" w:rsidR="005A6F5F" w:rsidRDefault="00D11CFA" w:rsidP="00781929">
      <w:r>
        <w:t>I</w:t>
      </w:r>
      <w:r w:rsidR="00215252">
        <w:t xml:space="preserve"> </w:t>
      </w:r>
      <w:r>
        <w:t>realized</w:t>
      </w:r>
      <w:r w:rsidR="00215252">
        <w:t xml:space="preserve"> </w:t>
      </w:r>
      <w:r>
        <w:t xml:space="preserve">that </w:t>
      </w:r>
      <w:r w:rsidR="00215252">
        <w:t xml:space="preserve">people most commonly share the news </w:t>
      </w:r>
      <w:r>
        <w:t xml:space="preserve">interactions </w:t>
      </w:r>
      <w:r w:rsidR="00215252">
        <w:t>on Twitter</w:t>
      </w:r>
      <w:r w:rsidR="004050A7">
        <w:t>,</w:t>
      </w:r>
      <w:r w:rsidR="00215252">
        <w:t xml:space="preserve"> </w:t>
      </w:r>
      <w:r w:rsidR="004050A7">
        <w:t xml:space="preserve">more </w:t>
      </w:r>
      <w:r w:rsidR="00215252">
        <w:t>than</w:t>
      </w:r>
      <w:r>
        <w:t xml:space="preserve"> </w:t>
      </w:r>
      <w:r w:rsidR="00BC5401">
        <w:t xml:space="preserve">reviews. </w:t>
      </w:r>
      <w:r w:rsidR="001B672E">
        <w:t>Although</w:t>
      </w:r>
      <w:r w:rsidR="00CC7297">
        <w:t xml:space="preserve"> there is insight </w:t>
      </w:r>
      <w:r w:rsidR="009A4C8C">
        <w:t xml:space="preserve">of </w:t>
      </w:r>
      <w:r w:rsidR="00641D20">
        <w:t xml:space="preserve">information </w:t>
      </w:r>
      <w:r w:rsidR="00CC7297">
        <w:t>o</w:t>
      </w:r>
      <w:r w:rsidR="00641D20">
        <w:t>n</w:t>
      </w:r>
      <w:r w:rsidR="00CC7297">
        <w:t xml:space="preserve"> a brand</w:t>
      </w:r>
      <w:r w:rsidR="009A4C8C">
        <w:t xml:space="preserve">, the overall gain </w:t>
      </w:r>
      <w:r w:rsidR="000C03C4">
        <w:t>may be</w:t>
      </w:r>
      <w:r w:rsidR="009A4C8C">
        <w:t xml:space="preserve"> ble</w:t>
      </w:r>
      <w:r w:rsidR="0035502D">
        <w:t>ak.</w:t>
      </w:r>
      <w:r w:rsidR="00215252">
        <w:t xml:space="preserve"> </w:t>
      </w:r>
      <w:r w:rsidR="009A4C8C">
        <w:t xml:space="preserve">So </w:t>
      </w:r>
      <w:r w:rsidR="00F85E35">
        <w:t xml:space="preserve">in future work, will </w:t>
      </w:r>
      <w:r w:rsidR="001B672E">
        <w:t>consider interaction</w:t>
      </w:r>
      <w:r w:rsidR="00F85E35">
        <w:t xml:space="preserve"> </w:t>
      </w:r>
      <w:r w:rsidR="001B672E">
        <w:t>content</w:t>
      </w:r>
      <w:r w:rsidR="00F85E35">
        <w:t xml:space="preserve"> from all social media network</w:t>
      </w:r>
      <w:r w:rsidR="00735A15">
        <w:t>s</w:t>
      </w:r>
      <w:r w:rsidR="00F85E35">
        <w:t xml:space="preserve"> like Facebook, Instagram,</w:t>
      </w:r>
      <w:r w:rsidR="001B672E">
        <w:t xml:space="preserve"> </w:t>
      </w:r>
      <w:r w:rsidR="007F2AD7">
        <w:t xml:space="preserve">blogs, customer complaints </w:t>
      </w:r>
      <w:r w:rsidR="001B672E">
        <w:t>etc..</w:t>
      </w:r>
      <w:r w:rsidR="00C01262">
        <w:t xml:space="preserve"> And attempt to increase the efficiency of text classification using deep learning  neural network methods</w:t>
      </w:r>
      <w:r w:rsidR="00387031">
        <w:t xml:space="preserve"> of AI</w:t>
      </w:r>
      <w:r w:rsidR="00C01262">
        <w:t>.</w:t>
      </w:r>
    </w:p>
    <w:p w14:paraId="5AD56089" w14:textId="46E55876" w:rsidR="0030518F" w:rsidRDefault="0030518F" w:rsidP="00781929"/>
    <w:p w14:paraId="677F87E6" w14:textId="77777777" w:rsidR="0030518F" w:rsidRDefault="0030518F" w:rsidP="00781929"/>
    <w:p w14:paraId="6CD9153A" w14:textId="77777777" w:rsidR="009A0B5A" w:rsidRDefault="009A0B5A" w:rsidP="00781929"/>
    <w:p w14:paraId="6203C1FF" w14:textId="45362FA6" w:rsidR="005A6F5F" w:rsidRDefault="005A6F5F" w:rsidP="00781929"/>
    <w:p w14:paraId="4ACECF3E" w14:textId="7AF1527D" w:rsidR="005A6F5F" w:rsidRDefault="005A6F5F" w:rsidP="00781929"/>
    <w:p w14:paraId="16F684DE" w14:textId="5C7480DE" w:rsidR="005A6F5F" w:rsidRDefault="005A6F5F" w:rsidP="00781929"/>
    <w:p w14:paraId="7C80BD21" w14:textId="0277FEEC" w:rsidR="002F41B8" w:rsidRDefault="002F41B8" w:rsidP="00781929"/>
    <w:p w14:paraId="507B5D6E" w14:textId="27BC198F" w:rsidR="002F41B8" w:rsidRDefault="002F41B8" w:rsidP="00781929"/>
    <w:p w14:paraId="762D5033" w14:textId="436A98C8" w:rsidR="002F41B8" w:rsidRDefault="002F41B8" w:rsidP="00781929"/>
    <w:p w14:paraId="6B740BFE" w14:textId="5DFCF938" w:rsidR="002F41B8" w:rsidRDefault="002F41B8" w:rsidP="00781929"/>
    <w:p w14:paraId="4CF1D38D" w14:textId="744DABE0" w:rsidR="002F41B8" w:rsidRDefault="002F41B8" w:rsidP="00781929"/>
    <w:p w14:paraId="62C7A08A" w14:textId="1F66CB31" w:rsidR="002F41B8" w:rsidRDefault="002F41B8" w:rsidP="00781929"/>
    <w:p w14:paraId="458DD058" w14:textId="6C7EACFD" w:rsidR="002F41B8" w:rsidRDefault="002F41B8" w:rsidP="00781929"/>
    <w:p w14:paraId="52BF4AC3" w14:textId="0FA40790" w:rsidR="002F41B8" w:rsidRDefault="002F41B8" w:rsidP="00781929"/>
    <w:p w14:paraId="22C2E84B" w14:textId="2A565BF1" w:rsidR="002F41B8" w:rsidRDefault="002F41B8" w:rsidP="00781929"/>
    <w:p w14:paraId="4E11E618" w14:textId="1FB513BE" w:rsidR="002F41B8" w:rsidRDefault="002F41B8" w:rsidP="00781929"/>
    <w:p w14:paraId="00C31E85" w14:textId="77777777" w:rsidR="002F41B8" w:rsidRDefault="002F41B8" w:rsidP="00781929"/>
    <w:p w14:paraId="2208B3B2" w14:textId="42E27168" w:rsidR="00D65235" w:rsidRDefault="00D65235" w:rsidP="00781929"/>
    <w:p w14:paraId="04257009" w14:textId="2B47C729" w:rsidR="00D65235" w:rsidRDefault="00D65235" w:rsidP="00781929"/>
    <w:p w14:paraId="27A924D8" w14:textId="4F277A03" w:rsidR="00C12047" w:rsidRDefault="00C12047" w:rsidP="00C12047">
      <w:pPr>
        <w:pStyle w:val="Heading1"/>
      </w:pPr>
      <w:bookmarkStart w:id="44" w:name="_Toc23754643"/>
      <w:bookmarkStart w:id="45" w:name="_Toc23754842"/>
      <w:r>
        <w:t>REFERENCES</w:t>
      </w:r>
      <w:bookmarkEnd w:id="44"/>
      <w:bookmarkEnd w:id="45"/>
    </w:p>
    <w:p w14:paraId="7F3DF386" w14:textId="24C78C8E" w:rsidR="00DB08DA" w:rsidRPr="00DB08DA" w:rsidRDefault="00DB08DA" w:rsidP="00DB08DA">
      <w:pPr>
        <w:widowControl w:val="0"/>
        <w:autoSpaceDE w:val="0"/>
        <w:autoSpaceDN w:val="0"/>
        <w:adjustRightInd w:val="0"/>
        <w:ind w:left="480" w:hanging="480"/>
        <w:rPr>
          <w:rFonts w:ascii="Times New Roman" w:hAnsi="Times New Roman" w:cs="Times New Roman"/>
          <w:noProof/>
        </w:rPr>
      </w:pPr>
      <w:r>
        <w:fldChar w:fldCharType="begin" w:fldLock="1"/>
      </w:r>
      <w:r>
        <w:instrText xml:space="preserve">ADDIN Mendeley Bibliography CSL_BIBLIOGRAPHY </w:instrText>
      </w:r>
      <w:r>
        <w:fldChar w:fldCharType="separate"/>
      </w:r>
      <w:r w:rsidRPr="00DB08DA">
        <w:rPr>
          <w:rFonts w:ascii="Times New Roman" w:hAnsi="Times New Roman" w:cs="Times New Roman"/>
          <w:noProof/>
        </w:rPr>
        <w:t xml:space="preserve">Agarwal, A., Chapelle, O., Dudík, M., &amp; Langford, J. (2014). A Reliable Effective Terascale Linear Learning System. In </w:t>
      </w:r>
      <w:r w:rsidRPr="00DB08DA">
        <w:rPr>
          <w:rFonts w:ascii="Times New Roman" w:hAnsi="Times New Roman" w:cs="Times New Roman"/>
          <w:i/>
          <w:iCs/>
          <w:noProof/>
        </w:rPr>
        <w:t>Journal of Machine Learning Research</w:t>
      </w:r>
      <w:r w:rsidRPr="00DB08DA">
        <w:rPr>
          <w:rFonts w:ascii="Times New Roman" w:hAnsi="Times New Roman" w:cs="Times New Roman"/>
          <w:noProof/>
        </w:rPr>
        <w:t xml:space="preserve"> (Vol. 15). Retrieved from http://hadoop.apache.org/.</w:t>
      </w:r>
    </w:p>
    <w:p w14:paraId="06B45990" w14:textId="77777777" w:rsidR="00DB08DA" w:rsidRPr="00DB08DA" w:rsidRDefault="00DB08DA" w:rsidP="00DB08DA">
      <w:pPr>
        <w:widowControl w:val="0"/>
        <w:autoSpaceDE w:val="0"/>
        <w:autoSpaceDN w:val="0"/>
        <w:adjustRightInd w:val="0"/>
        <w:ind w:left="480" w:hanging="480"/>
        <w:rPr>
          <w:rFonts w:ascii="Times New Roman" w:hAnsi="Times New Roman" w:cs="Times New Roman"/>
          <w:noProof/>
        </w:rPr>
      </w:pPr>
      <w:r w:rsidRPr="00DB08DA">
        <w:rPr>
          <w:rFonts w:ascii="Times New Roman" w:hAnsi="Times New Roman" w:cs="Times New Roman"/>
          <w:noProof/>
        </w:rPr>
        <w:t xml:space="preserve">Bruns, A., &amp; Stieglitz, S. (2013). Towards more systematic Twitter analysis: Metrics for tweeting activities. </w:t>
      </w:r>
      <w:r w:rsidRPr="00DB08DA">
        <w:rPr>
          <w:rFonts w:ascii="Times New Roman" w:hAnsi="Times New Roman" w:cs="Times New Roman"/>
          <w:i/>
          <w:iCs/>
          <w:noProof/>
        </w:rPr>
        <w:t>International Journal of Social Research Methodology</w:t>
      </w:r>
      <w:r w:rsidRPr="00DB08DA">
        <w:rPr>
          <w:rFonts w:ascii="Times New Roman" w:hAnsi="Times New Roman" w:cs="Times New Roman"/>
          <w:noProof/>
        </w:rPr>
        <w:t xml:space="preserve">, </w:t>
      </w:r>
      <w:r w:rsidRPr="00DB08DA">
        <w:rPr>
          <w:rFonts w:ascii="Times New Roman" w:hAnsi="Times New Roman" w:cs="Times New Roman"/>
          <w:i/>
          <w:iCs/>
          <w:noProof/>
        </w:rPr>
        <w:t>16</w:t>
      </w:r>
      <w:r w:rsidRPr="00DB08DA">
        <w:rPr>
          <w:rFonts w:ascii="Times New Roman" w:hAnsi="Times New Roman" w:cs="Times New Roman"/>
          <w:noProof/>
        </w:rPr>
        <w:t>(2), 91–108. https://doi.org/10.1080/13645579.2012.756095</w:t>
      </w:r>
    </w:p>
    <w:p w14:paraId="4FDCA2C8" w14:textId="77777777" w:rsidR="00DB08DA" w:rsidRPr="00DB08DA" w:rsidRDefault="00DB08DA" w:rsidP="00DB08DA">
      <w:pPr>
        <w:widowControl w:val="0"/>
        <w:autoSpaceDE w:val="0"/>
        <w:autoSpaceDN w:val="0"/>
        <w:adjustRightInd w:val="0"/>
        <w:ind w:left="480" w:hanging="480"/>
        <w:rPr>
          <w:rFonts w:ascii="Times New Roman" w:hAnsi="Times New Roman" w:cs="Times New Roman"/>
          <w:noProof/>
        </w:rPr>
      </w:pPr>
      <w:r w:rsidRPr="00DB08DA">
        <w:rPr>
          <w:rFonts w:ascii="Times New Roman" w:hAnsi="Times New Roman" w:cs="Times New Roman"/>
          <w:noProof/>
        </w:rPr>
        <w:t xml:space="preserve">Chang, K.-W., Hsieh, C.-J., &amp; Lin, C.-J. (2008). LIBLINEAR: A Library for Large Linear Classification Rong-En Fan Xiang-Rui Wang. In </w:t>
      </w:r>
      <w:r w:rsidRPr="00DB08DA">
        <w:rPr>
          <w:rFonts w:ascii="Times New Roman" w:hAnsi="Times New Roman" w:cs="Times New Roman"/>
          <w:i/>
          <w:iCs/>
          <w:noProof/>
        </w:rPr>
        <w:t>Journal of Machine Learning Research</w:t>
      </w:r>
      <w:r w:rsidRPr="00DB08DA">
        <w:rPr>
          <w:rFonts w:ascii="Times New Roman" w:hAnsi="Times New Roman" w:cs="Times New Roman"/>
          <w:noProof/>
        </w:rPr>
        <w:t xml:space="preserve"> (Vol. 9). Retrieved from http://www.csie.ntu.edu.tw/</w:t>
      </w:r>
    </w:p>
    <w:p w14:paraId="5E5DB8B5" w14:textId="77777777" w:rsidR="00DB08DA" w:rsidRPr="00DB08DA" w:rsidRDefault="00DB08DA" w:rsidP="00DB08DA">
      <w:pPr>
        <w:widowControl w:val="0"/>
        <w:autoSpaceDE w:val="0"/>
        <w:autoSpaceDN w:val="0"/>
        <w:adjustRightInd w:val="0"/>
        <w:ind w:left="480" w:hanging="480"/>
        <w:rPr>
          <w:rFonts w:ascii="Times New Roman" w:hAnsi="Times New Roman" w:cs="Times New Roman"/>
          <w:noProof/>
        </w:rPr>
      </w:pPr>
      <w:r w:rsidRPr="00DB08DA">
        <w:rPr>
          <w:rFonts w:ascii="Times New Roman" w:hAnsi="Times New Roman" w:cs="Times New Roman"/>
          <w:noProof/>
        </w:rPr>
        <w:t xml:space="preserve">Colas, F., &amp; Brazdil, P. (2006). Comparison of SVM and some older classification algorithms in text classification tasks. </w:t>
      </w:r>
      <w:r w:rsidRPr="00DB08DA">
        <w:rPr>
          <w:rFonts w:ascii="Times New Roman" w:hAnsi="Times New Roman" w:cs="Times New Roman"/>
          <w:i/>
          <w:iCs/>
          <w:noProof/>
        </w:rPr>
        <w:t>IFIP International Federation for Information Processing</w:t>
      </w:r>
      <w:r w:rsidRPr="00DB08DA">
        <w:rPr>
          <w:rFonts w:ascii="Times New Roman" w:hAnsi="Times New Roman" w:cs="Times New Roman"/>
          <w:noProof/>
        </w:rPr>
        <w:t xml:space="preserve">, </w:t>
      </w:r>
      <w:r w:rsidRPr="00DB08DA">
        <w:rPr>
          <w:rFonts w:ascii="Times New Roman" w:hAnsi="Times New Roman" w:cs="Times New Roman"/>
          <w:i/>
          <w:iCs/>
          <w:noProof/>
        </w:rPr>
        <w:t>217</w:t>
      </w:r>
      <w:r w:rsidRPr="00DB08DA">
        <w:rPr>
          <w:rFonts w:ascii="Times New Roman" w:hAnsi="Times New Roman" w:cs="Times New Roman"/>
          <w:noProof/>
        </w:rPr>
        <w:t>, 169–178. https://doi.org/10.1007/978-0-387-34747-9_18</w:t>
      </w:r>
    </w:p>
    <w:p w14:paraId="4C83E0BA" w14:textId="77777777" w:rsidR="00DB08DA" w:rsidRPr="00DB08DA" w:rsidRDefault="00DB08DA" w:rsidP="00DB08DA">
      <w:pPr>
        <w:widowControl w:val="0"/>
        <w:autoSpaceDE w:val="0"/>
        <w:autoSpaceDN w:val="0"/>
        <w:adjustRightInd w:val="0"/>
        <w:ind w:left="480" w:hanging="480"/>
        <w:rPr>
          <w:rFonts w:ascii="Times New Roman" w:hAnsi="Times New Roman" w:cs="Times New Roman"/>
          <w:noProof/>
        </w:rPr>
      </w:pPr>
      <w:r w:rsidRPr="00DB08DA">
        <w:rPr>
          <w:rFonts w:ascii="Times New Roman" w:hAnsi="Times New Roman" w:cs="Times New Roman"/>
          <w:noProof/>
        </w:rPr>
        <w:t xml:space="preserve">Frank, L. (2018). </w:t>
      </w:r>
      <w:r w:rsidRPr="00DB08DA">
        <w:rPr>
          <w:rFonts w:ascii="Times New Roman" w:hAnsi="Times New Roman" w:cs="Times New Roman"/>
          <w:i/>
          <w:iCs/>
          <w:noProof/>
        </w:rPr>
        <w:t>What Is Data Science? What is a Data Scientist? What is Analytics?</w:t>
      </w:r>
      <w:r w:rsidRPr="00DB08DA">
        <w:rPr>
          <w:rFonts w:ascii="Times New Roman" w:hAnsi="Times New Roman" w:cs="Times New Roman"/>
          <w:noProof/>
        </w:rPr>
        <w:t xml:space="preserve"> Retrieved from https://datajobs.com/what-is-data-science</w:t>
      </w:r>
    </w:p>
    <w:p w14:paraId="7A512BC3" w14:textId="77777777" w:rsidR="00DB08DA" w:rsidRPr="00DB08DA" w:rsidRDefault="00DB08DA" w:rsidP="00DB08DA">
      <w:pPr>
        <w:widowControl w:val="0"/>
        <w:autoSpaceDE w:val="0"/>
        <w:autoSpaceDN w:val="0"/>
        <w:adjustRightInd w:val="0"/>
        <w:ind w:left="480" w:hanging="480"/>
        <w:rPr>
          <w:rFonts w:ascii="Times New Roman" w:hAnsi="Times New Roman" w:cs="Times New Roman"/>
          <w:noProof/>
        </w:rPr>
      </w:pPr>
      <w:r w:rsidRPr="00DB08DA">
        <w:rPr>
          <w:rFonts w:ascii="Times New Roman" w:hAnsi="Times New Roman" w:cs="Times New Roman"/>
          <w:noProof/>
        </w:rPr>
        <w:t xml:space="preserve">Hambrick, M. E., Simmons, J. M., Greenhalgh, G. P., &amp; Greenwell, T. C. (2016). Understanding Professional Athletes’ Use of Twitter: A Content Analysis of Athlete Tweets. </w:t>
      </w:r>
      <w:r w:rsidRPr="00DB08DA">
        <w:rPr>
          <w:rFonts w:ascii="Times New Roman" w:hAnsi="Times New Roman" w:cs="Times New Roman"/>
          <w:i/>
          <w:iCs/>
          <w:noProof/>
        </w:rPr>
        <w:t>International Journal of Sport Communication</w:t>
      </w:r>
      <w:r w:rsidRPr="00DB08DA">
        <w:rPr>
          <w:rFonts w:ascii="Times New Roman" w:hAnsi="Times New Roman" w:cs="Times New Roman"/>
          <w:noProof/>
        </w:rPr>
        <w:t xml:space="preserve">, </w:t>
      </w:r>
      <w:r w:rsidRPr="00DB08DA">
        <w:rPr>
          <w:rFonts w:ascii="Times New Roman" w:hAnsi="Times New Roman" w:cs="Times New Roman"/>
          <w:i/>
          <w:iCs/>
          <w:noProof/>
        </w:rPr>
        <w:t>3</w:t>
      </w:r>
      <w:r w:rsidRPr="00DB08DA">
        <w:rPr>
          <w:rFonts w:ascii="Times New Roman" w:hAnsi="Times New Roman" w:cs="Times New Roman"/>
          <w:noProof/>
        </w:rPr>
        <w:t>(4), 454–471. https://doi.org/10.1123/ijsc.3.4.454</w:t>
      </w:r>
    </w:p>
    <w:p w14:paraId="1708E322" w14:textId="77777777" w:rsidR="00DB08DA" w:rsidRPr="00DB08DA" w:rsidRDefault="00DB08DA" w:rsidP="00DB08DA">
      <w:pPr>
        <w:widowControl w:val="0"/>
        <w:autoSpaceDE w:val="0"/>
        <w:autoSpaceDN w:val="0"/>
        <w:adjustRightInd w:val="0"/>
        <w:ind w:left="480" w:hanging="480"/>
        <w:rPr>
          <w:rFonts w:ascii="Times New Roman" w:hAnsi="Times New Roman" w:cs="Times New Roman"/>
          <w:noProof/>
        </w:rPr>
      </w:pPr>
      <w:r w:rsidRPr="00DB08DA">
        <w:rPr>
          <w:rFonts w:ascii="Times New Roman" w:hAnsi="Times New Roman" w:cs="Times New Roman"/>
          <w:noProof/>
        </w:rPr>
        <w:t xml:space="preserve">Hao, M., Rohrdantz, C., Janetzko, H., Dayal, U., Keim, D. A., Haug, L. E., &amp; Hsu, M. C. (2011). Visual sentiment analysis on twitter data streams. </w:t>
      </w:r>
      <w:r w:rsidRPr="00DB08DA">
        <w:rPr>
          <w:rFonts w:ascii="Times New Roman" w:hAnsi="Times New Roman" w:cs="Times New Roman"/>
          <w:i/>
          <w:iCs/>
          <w:noProof/>
        </w:rPr>
        <w:t>VAST 2011 - IEEE Conference on Visual Analytics Science and Technology 2011, Proceedings</w:t>
      </w:r>
      <w:r w:rsidRPr="00DB08DA">
        <w:rPr>
          <w:rFonts w:ascii="Times New Roman" w:hAnsi="Times New Roman" w:cs="Times New Roman"/>
          <w:noProof/>
        </w:rPr>
        <w:t>, 277–278. https://doi.org/10.1109/VAST.2011.6102472</w:t>
      </w:r>
    </w:p>
    <w:p w14:paraId="4AFE5C9A" w14:textId="77777777" w:rsidR="00DB08DA" w:rsidRPr="00DB08DA" w:rsidRDefault="00DB08DA" w:rsidP="00DB08DA">
      <w:pPr>
        <w:widowControl w:val="0"/>
        <w:autoSpaceDE w:val="0"/>
        <w:autoSpaceDN w:val="0"/>
        <w:adjustRightInd w:val="0"/>
        <w:ind w:left="480" w:hanging="480"/>
        <w:rPr>
          <w:rFonts w:ascii="Times New Roman" w:hAnsi="Times New Roman" w:cs="Times New Roman"/>
          <w:noProof/>
        </w:rPr>
      </w:pPr>
      <w:r w:rsidRPr="00DB08DA">
        <w:rPr>
          <w:rFonts w:ascii="Times New Roman" w:hAnsi="Times New Roman" w:cs="Times New Roman"/>
          <w:noProof/>
        </w:rPr>
        <w:t>Hootsuite. (2016). Hootsuite Survey Highlights Importance of Social Media Across the Cus…. Retrieved October 29, 2019, from https://www.slideshare.net/hootsuite/hootsuite-survey-highlights-importance-of-social-media-across-the-customer-journey/1</w:t>
      </w:r>
    </w:p>
    <w:p w14:paraId="1B336434" w14:textId="77777777" w:rsidR="00DB08DA" w:rsidRPr="00DB08DA" w:rsidRDefault="00DB08DA" w:rsidP="00DB08DA">
      <w:pPr>
        <w:widowControl w:val="0"/>
        <w:autoSpaceDE w:val="0"/>
        <w:autoSpaceDN w:val="0"/>
        <w:adjustRightInd w:val="0"/>
        <w:ind w:left="480" w:hanging="480"/>
        <w:rPr>
          <w:rFonts w:ascii="Times New Roman" w:hAnsi="Times New Roman" w:cs="Times New Roman"/>
          <w:noProof/>
        </w:rPr>
      </w:pPr>
      <w:r w:rsidRPr="00DB08DA">
        <w:rPr>
          <w:rFonts w:ascii="Times New Roman" w:hAnsi="Times New Roman" w:cs="Times New Roman"/>
          <w:noProof/>
        </w:rPr>
        <w:t xml:space="preserve">Jackson, D. (2019). </w:t>
      </w:r>
      <w:r w:rsidRPr="00DB08DA">
        <w:rPr>
          <w:rFonts w:ascii="Times New Roman" w:hAnsi="Times New Roman" w:cs="Times New Roman"/>
          <w:i/>
          <w:iCs/>
          <w:noProof/>
        </w:rPr>
        <w:t>Twitter Marketing: Strategies and Tips to Try Now | Sprout Social</w:t>
      </w:r>
      <w:r w:rsidRPr="00DB08DA">
        <w:rPr>
          <w:rFonts w:ascii="Times New Roman" w:hAnsi="Times New Roman" w:cs="Times New Roman"/>
          <w:noProof/>
        </w:rPr>
        <w:t>. Retrieved from https://sproutsocial.com/insights/twitter-marketing/</w:t>
      </w:r>
    </w:p>
    <w:p w14:paraId="1D97D3B8" w14:textId="77777777" w:rsidR="00DB08DA" w:rsidRPr="00DB08DA" w:rsidRDefault="00DB08DA" w:rsidP="00DB08DA">
      <w:pPr>
        <w:widowControl w:val="0"/>
        <w:autoSpaceDE w:val="0"/>
        <w:autoSpaceDN w:val="0"/>
        <w:adjustRightInd w:val="0"/>
        <w:ind w:left="480" w:hanging="480"/>
        <w:rPr>
          <w:rFonts w:ascii="Times New Roman" w:hAnsi="Times New Roman" w:cs="Times New Roman"/>
          <w:noProof/>
        </w:rPr>
      </w:pPr>
      <w:r w:rsidRPr="00DB08DA">
        <w:rPr>
          <w:rFonts w:ascii="Times New Roman" w:hAnsi="Times New Roman" w:cs="Times New Roman"/>
          <w:noProof/>
        </w:rPr>
        <w:t xml:space="preserve">Joulin, A., Grave, E., Bojanowski, P., &amp; Mikolov, T. (2016). </w:t>
      </w:r>
      <w:r w:rsidRPr="00DB08DA">
        <w:rPr>
          <w:rFonts w:ascii="Times New Roman" w:hAnsi="Times New Roman" w:cs="Times New Roman"/>
          <w:i/>
          <w:iCs/>
          <w:noProof/>
        </w:rPr>
        <w:t>Bag of Tricks for Efficient Text Classification</w:t>
      </w:r>
      <w:r w:rsidRPr="00DB08DA">
        <w:rPr>
          <w:rFonts w:ascii="Times New Roman" w:hAnsi="Times New Roman" w:cs="Times New Roman"/>
          <w:noProof/>
        </w:rPr>
        <w:t>. Retrieved from https://github.com/facebookresearch/fastText</w:t>
      </w:r>
    </w:p>
    <w:p w14:paraId="64A1EF7E" w14:textId="77777777" w:rsidR="00DB08DA" w:rsidRPr="00DB08DA" w:rsidRDefault="00DB08DA" w:rsidP="00DB08DA">
      <w:pPr>
        <w:widowControl w:val="0"/>
        <w:autoSpaceDE w:val="0"/>
        <w:autoSpaceDN w:val="0"/>
        <w:adjustRightInd w:val="0"/>
        <w:ind w:left="480" w:hanging="480"/>
        <w:rPr>
          <w:rFonts w:ascii="Times New Roman" w:hAnsi="Times New Roman" w:cs="Times New Roman"/>
          <w:noProof/>
        </w:rPr>
      </w:pPr>
      <w:r w:rsidRPr="00DB08DA">
        <w:rPr>
          <w:rFonts w:ascii="Times New Roman" w:hAnsi="Times New Roman" w:cs="Times New Roman"/>
          <w:noProof/>
        </w:rPr>
        <w:t xml:space="preserve">Kehagias, A., Petridis, V., Kaburlasos, V. G., &amp; Fragkou, P. (2003). A comparison of word- and sense-based text categorization using several classification algorithms. </w:t>
      </w:r>
      <w:r w:rsidRPr="00DB08DA">
        <w:rPr>
          <w:rFonts w:ascii="Times New Roman" w:hAnsi="Times New Roman" w:cs="Times New Roman"/>
          <w:i/>
          <w:iCs/>
          <w:noProof/>
        </w:rPr>
        <w:t>Journal of Intelligent Information Systems</w:t>
      </w:r>
      <w:r w:rsidRPr="00DB08DA">
        <w:rPr>
          <w:rFonts w:ascii="Times New Roman" w:hAnsi="Times New Roman" w:cs="Times New Roman"/>
          <w:noProof/>
        </w:rPr>
        <w:t xml:space="preserve">, </w:t>
      </w:r>
      <w:r w:rsidRPr="00DB08DA">
        <w:rPr>
          <w:rFonts w:ascii="Times New Roman" w:hAnsi="Times New Roman" w:cs="Times New Roman"/>
          <w:i/>
          <w:iCs/>
          <w:noProof/>
        </w:rPr>
        <w:t>21</w:t>
      </w:r>
      <w:r w:rsidRPr="00DB08DA">
        <w:rPr>
          <w:rFonts w:ascii="Times New Roman" w:hAnsi="Times New Roman" w:cs="Times New Roman"/>
          <w:noProof/>
        </w:rPr>
        <w:t>(3), 227–247. https://doi.org/10.1023/A:1025554732352</w:t>
      </w:r>
    </w:p>
    <w:p w14:paraId="336D90B6" w14:textId="77777777" w:rsidR="00DB08DA" w:rsidRPr="00DB08DA" w:rsidRDefault="00DB08DA" w:rsidP="00DB08DA">
      <w:pPr>
        <w:widowControl w:val="0"/>
        <w:autoSpaceDE w:val="0"/>
        <w:autoSpaceDN w:val="0"/>
        <w:adjustRightInd w:val="0"/>
        <w:ind w:left="480" w:hanging="480"/>
        <w:rPr>
          <w:rFonts w:ascii="Times New Roman" w:hAnsi="Times New Roman" w:cs="Times New Roman"/>
          <w:noProof/>
        </w:rPr>
      </w:pPr>
      <w:r w:rsidRPr="00DB08DA">
        <w:rPr>
          <w:rFonts w:ascii="Times New Roman" w:hAnsi="Times New Roman" w:cs="Times New Roman"/>
          <w:noProof/>
        </w:rPr>
        <w:t xml:space="preserve">Kim, Y. (2014). Convolutional neural networks for sentence classification. </w:t>
      </w:r>
      <w:r w:rsidRPr="00DB08DA">
        <w:rPr>
          <w:rFonts w:ascii="Times New Roman" w:hAnsi="Times New Roman" w:cs="Times New Roman"/>
          <w:i/>
          <w:iCs/>
          <w:noProof/>
        </w:rPr>
        <w:t>EMNLP 2014 - 2014 Conference on Empirical Methods in Natural Language Processing, Proceedings of the Conference</w:t>
      </w:r>
      <w:r w:rsidRPr="00DB08DA">
        <w:rPr>
          <w:rFonts w:ascii="Times New Roman" w:hAnsi="Times New Roman" w:cs="Times New Roman"/>
          <w:noProof/>
        </w:rPr>
        <w:t>, 1746–1751. https://doi.org/10.3115/v1/d14-1181</w:t>
      </w:r>
    </w:p>
    <w:p w14:paraId="0D556B17" w14:textId="77777777" w:rsidR="00DB08DA" w:rsidRPr="00DB08DA" w:rsidRDefault="00DB08DA" w:rsidP="00DB08DA">
      <w:pPr>
        <w:widowControl w:val="0"/>
        <w:autoSpaceDE w:val="0"/>
        <w:autoSpaceDN w:val="0"/>
        <w:adjustRightInd w:val="0"/>
        <w:ind w:left="480" w:hanging="480"/>
        <w:rPr>
          <w:rFonts w:ascii="Times New Roman" w:hAnsi="Times New Roman" w:cs="Times New Roman"/>
          <w:noProof/>
        </w:rPr>
      </w:pPr>
      <w:r w:rsidRPr="00DB08DA">
        <w:rPr>
          <w:rFonts w:ascii="Times New Roman" w:hAnsi="Times New Roman" w:cs="Times New Roman"/>
          <w:noProof/>
        </w:rPr>
        <w:t xml:space="preserve">Kristijan, J. (2017). </w:t>
      </w:r>
      <w:r w:rsidRPr="00DB08DA">
        <w:rPr>
          <w:rFonts w:ascii="Times New Roman" w:hAnsi="Times New Roman" w:cs="Times New Roman"/>
          <w:i/>
          <w:iCs/>
          <w:noProof/>
        </w:rPr>
        <w:t>You Should Really Know About The Importance of Data Science and its Future | Welcome to my world!</w:t>
      </w:r>
      <w:r w:rsidRPr="00DB08DA">
        <w:rPr>
          <w:rFonts w:ascii="Times New Roman" w:hAnsi="Times New Roman" w:cs="Times New Roman"/>
          <w:noProof/>
        </w:rPr>
        <w:t xml:space="preserve"> Retrieved from http://www.kristijanjanusic.com/blog/you-should-really-know-the-importance-of-data-science-and-its-future/</w:t>
      </w:r>
    </w:p>
    <w:p w14:paraId="20FA0416" w14:textId="77777777" w:rsidR="00DB08DA" w:rsidRPr="00DB08DA" w:rsidRDefault="00DB08DA" w:rsidP="00DB08DA">
      <w:pPr>
        <w:widowControl w:val="0"/>
        <w:autoSpaceDE w:val="0"/>
        <w:autoSpaceDN w:val="0"/>
        <w:adjustRightInd w:val="0"/>
        <w:ind w:left="480" w:hanging="480"/>
        <w:rPr>
          <w:rFonts w:ascii="Times New Roman" w:hAnsi="Times New Roman" w:cs="Times New Roman"/>
          <w:noProof/>
        </w:rPr>
      </w:pPr>
      <w:r w:rsidRPr="00DB08DA">
        <w:rPr>
          <w:rFonts w:ascii="Times New Roman" w:hAnsi="Times New Roman" w:cs="Times New Roman"/>
          <w:noProof/>
        </w:rPr>
        <w:t xml:space="preserve">Lilleberg, J., Zhu, Y., &amp; Zhang, Y. (2015). Support vector machines and Word2vec for text classification with semantic features. </w:t>
      </w:r>
      <w:r w:rsidRPr="00DB08DA">
        <w:rPr>
          <w:rFonts w:ascii="Times New Roman" w:hAnsi="Times New Roman" w:cs="Times New Roman"/>
          <w:i/>
          <w:iCs/>
          <w:noProof/>
        </w:rPr>
        <w:t>Proceedings of 2015 IEEE 14th International Conference on Cognitive Informatics and Cognitive Computing, ICCI*CC 2015</w:t>
      </w:r>
      <w:r w:rsidRPr="00DB08DA">
        <w:rPr>
          <w:rFonts w:ascii="Times New Roman" w:hAnsi="Times New Roman" w:cs="Times New Roman"/>
          <w:noProof/>
        </w:rPr>
        <w:t>, 136–140. https://doi.org/10.1109/ICCI-CC.2015.7259377</w:t>
      </w:r>
    </w:p>
    <w:p w14:paraId="327B7258" w14:textId="77777777" w:rsidR="00DB08DA" w:rsidRPr="00DB08DA" w:rsidRDefault="00DB08DA" w:rsidP="00DB08DA">
      <w:pPr>
        <w:widowControl w:val="0"/>
        <w:autoSpaceDE w:val="0"/>
        <w:autoSpaceDN w:val="0"/>
        <w:adjustRightInd w:val="0"/>
        <w:ind w:left="480" w:hanging="480"/>
        <w:rPr>
          <w:rFonts w:ascii="Times New Roman" w:hAnsi="Times New Roman" w:cs="Times New Roman"/>
          <w:noProof/>
        </w:rPr>
      </w:pPr>
      <w:r w:rsidRPr="00DB08DA">
        <w:rPr>
          <w:rFonts w:ascii="Times New Roman" w:hAnsi="Times New Roman" w:cs="Times New Roman"/>
          <w:noProof/>
        </w:rPr>
        <w:t xml:space="preserve">Lodhi, H., Saunders, C., Shawe-Taylor, J., Cristianini, N., &amp; Watkins, C. (2002). Text Classification using String Kernels. In </w:t>
      </w:r>
      <w:r w:rsidRPr="00DB08DA">
        <w:rPr>
          <w:rFonts w:ascii="Times New Roman" w:hAnsi="Times New Roman" w:cs="Times New Roman"/>
          <w:i/>
          <w:iCs/>
          <w:noProof/>
        </w:rPr>
        <w:t>Journal of Machine Learning Research</w:t>
      </w:r>
      <w:r w:rsidRPr="00DB08DA">
        <w:rPr>
          <w:rFonts w:ascii="Times New Roman" w:hAnsi="Times New Roman" w:cs="Times New Roman"/>
          <w:noProof/>
        </w:rPr>
        <w:t xml:space="preserve"> (Vol. 2).</w:t>
      </w:r>
    </w:p>
    <w:p w14:paraId="44DE7635" w14:textId="77777777" w:rsidR="00DB08DA" w:rsidRPr="00DB08DA" w:rsidRDefault="00DB08DA" w:rsidP="00DB08DA">
      <w:pPr>
        <w:widowControl w:val="0"/>
        <w:autoSpaceDE w:val="0"/>
        <w:autoSpaceDN w:val="0"/>
        <w:adjustRightInd w:val="0"/>
        <w:ind w:left="480" w:hanging="480"/>
        <w:rPr>
          <w:rFonts w:ascii="Times New Roman" w:hAnsi="Times New Roman" w:cs="Times New Roman"/>
          <w:noProof/>
        </w:rPr>
      </w:pPr>
      <w:r w:rsidRPr="00DB08DA">
        <w:rPr>
          <w:rFonts w:ascii="Times New Roman" w:hAnsi="Times New Roman" w:cs="Times New Roman"/>
          <w:noProof/>
        </w:rPr>
        <w:t xml:space="preserve">Russell Bernard, H., &amp; Ryan, G. (1998). </w:t>
      </w:r>
      <w:r w:rsidRPr="00DB08DA">
        <w:rPr>
          <w:rFonts w:ascii="Times New Roman" w:hAnsi="Times New Roman" w:cs="Times New Roman"/>
          <w:i/>
          <w:iCs/>
          <w:noProof/>
        </w:rPr>
        <w:t>Text Analysis: Qualitative and Quantitative Methods</w:t>
      </w:r>
      <w:r w:rsidRPr="00DB08DA">
        <w:rPr>
          <w:rFonts w:ascii="Times New Roman" w:hAnsi="Times New Roman" w:cs="Times New Roman"/>
          <w:noProof/>
        </w:rPr>
        <w:t>.</w:t>
      </w:r>
    </w:p>
    <w:p w14:paraId="256999BC" w14:textId="77777777" w:rsidR="00DB08DA" w:rsidRPr="00DB08DA" w:rsidRDefault="00DB08DA" w:rsidP="00DB08DA">
      <w:pPr>
        <w:widowControl w:val="0"/>
        <w:autoSpaceDE w:val="0"/>
        <w:autoSpaceDN w:val="0"/>
        <w:adjustRightInd w:val="0"/>
        <w:ind w:left="480" w:hanging="480"/>
        <w:rPr>
          <w:rFonts w:ascii="Times New Roman" w:hAnsi="Times New Roman" w:cs="Times New Roman"/>
          <w:noProof/>
        </w:rPr>
      </w:pPr>
      <w:r w:rsidRPr="00DB08DA">
        <w:rPr>
          <w:rFonts w:ascii="Times New Roman" w:hAnsi="Times New Roman" w:cs="Times New Roman"/>
          <w:noProof/>
        </w:rPr>
        <w:t xml:space="preserve">Salton, G., Yang, C. S., &amp; Yu, C. T. (1975). A theory of term importance in automatic text analysis. </w:t>
      </w:r>
      <w:r w:rsidRPr="00DB08DA">
        <w:rPr>
          <w:rFonts w:ascii="Times New Roman" w:hAnsi="Times New Roman" w:cs="Times New Roman"/>
          <w:i/>
          <w:iCs/>
          <w:noProof/>
        </w:rPr>
        <w:t>Journal of the American Society for Information Science</w:t>
      </w:r>
      <w:r w:rsidRPr="00DB08DA">
        <w:rPr>
          <w:rFonts w:ascii="Times New Roman" w:hAnsi="Times New Roman" w:cs="Times New Roman"/>
          <w:noProof/>
        </w:rPr>
        <w:t xml:space="preserve">, </w:t>
      </w:r>
      <w:r w:rsidRPr="00DB08DA">
        <w:rPr>
          <w:rFonts w:ascii="Times New Roman" w:hAnsi="Times New Roman" w:cs="Times New Roman"/>
          <w:i/>
          <w:iCs/>
          <w:noProof/>
        </w:rPr>
        <w:t>26</w:t>
      </w:r>
      <w:r w:rsidRPr="00DB08DA">
        <w:rPr>
          <w:rFonts w:ascii="Times New Roman" w:hAnsi="Times New Roman" w:cs="Times New Roman"/>
          <w:noProof/>
        </w:rPr>
        <w:t>(1), 33–44. https://doi.org/10.1002/asi.4630260106</w:t>
      </w:r>
    </w:p>
    <w:p w14:paraId="5F3B89E7" w14:textId="77777777" w:rsidR="00DB08DA" w:rsidRPr="00DB08DA" w:rsidRDefault="00DB08DA" w:rsidP="00DB08DA">
      <w:pPr>
        <w:widowControl w:val="0"/>
        <w:autoSpaceDE w:val="0"/>
        <w:autoSpaceDN w:val="0"/>
        <w:adjustRightInd w:val="0"/>
        <w:ind w:left="480" w:hanging="480"/>
        <w:rPr>
          <w:rFonts w:ascii="Times New Roman" w:hAnsi="Times New Roman" w:cs="Times New Roman"/>
          <w:noProof/>
        </w:rPr>
      </w:pPr>
      <w:r w:rsidRPr="00DB08DA">
        <w:rPr>
          <w:rFonts w:ascii="Times New Roman" w:hAnsi="Times New Roman" w:cs="Times New Roman"/>
          <w:noProof/>
        </w:rPr>
        <w:t xml:space="preserve">Teun Terpstra, R. Stronkman,A. de Vries, G. L. P. (2012). </w:t>
      </w:r>
      <w:r w:rsidRPr="00DB08DA">
        <w:rPr>
          <w:rFonts w:ascii="Times New Roman" w:hAnsi="Times New Roman" w:cs="Times New Roman"/>
          <w:i/>
          <w:iCs/>
          <w:noProof/>
        </w:rPr>
        <w:t>Towards a realtime Twitter analysis during crises for operational crisis management</w:t>
      </w:r>
      <w:r w:rsidRPr="00DB08DA">
        <w:rPr>
          <w:rFonts w:ascii="Times New Roman" w:hAnsi="Times New Roman" w:cs="Times New Roman"/>
          <w:noProof/>
        </w:rPr>
        <w:t>. Retrieved from http://www.nrc.nl/nieuws/2011/08/18/pukkelpop-stilgelegd-na-noodweer/</w:t>
      </w:r>
    </w:p>
    <w:p w14:paraId="3880A17A" w14:textId="4ED38CA6" w:rsidR="00DB08DA" w:rsidRDefault="00DB08DA" w:rsidP="00DB08DA">
      <w:r>
        <w:fldChar w:fldCharType="end"/>
      </w:r>
    </w:p>
    <w:p w14:paraId="07131C07" w14:textId="0326ED26" w:rsidR="00DB08DA" w:rsidRDefault="00DB08DA" w:rsidP="00DB08DA"/>
    <w:p w14:paraId="4BD3FD02" w14:textId="69CA1B19" w:rsidR="00D50BAD" w:rsidRPr="00D50BAD" w:rsidRDefault="00D50BAD" w:rsidP="00D50BAD"/>
    <w:sectPr w:rsidR="00D50BAD" w:rsidRPr="00D50BAD">
      <w:headerReference w:type="default" r:id="rId29"/>
      <w:headerReference w:type="first" r:id="rId30"/>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5BE80C" w14:textId="77777777" w:rsidR="004C1580" w:rsidRDefault="004C1580">
      <w:pPr>
        <w:spacing w:line="240" w:lineRule="auto"/>
      </w:pPr>
      <w:r>
        <w:separator/>
      </w:r>
    </w:p>
    <w:p w14:paraId="76E1D3E5" w14:textId="77777777" w:rsidR="004C1580" w:rsidRDefault="004C1580"/>
  </w:endnote>
  <w:endnote w:type="continuationSeparator" w:id="0">
    <w:p w14:paraId="7E960A5E" w14:textId="77777777" w:rsidR="004C1580" w:rsidRDefault="004C1580">
      <w:pPr>
        <w:spacing w:line="240" w:lineRule="auto"/>
      </w:pPr>
      <w:r>
        <w:continuationSeparator/>
      </w:r>
    </w:p>
    <w:p w14:paraId="5D18A34B" w14:textId="77777777" w:rsidR="004C1580" w:rsidRDefault="004C15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5CB56B" w14:textId="77777777" w:rsidR="004C1580" w:rsidRDefault="004C1580">
      <w:pPr>
        <w:spacing w:line="240" w:lineRule="auto"/>
      </w:pPr>
      <w:r>
        <w:separator/>
      </w:r>
    </w:p>
    <w:p w14:paraId="0AA86CA4" w14:textId="77777777" w:rsidR="004C1580" w:rsidRDefault="004C1580"/>
  </w:footnote>
  <w:footnote w:type="continuationSeparator" w:id="0">
    <w:p w14:paraId="4BBA6F22" w14:textId="77777777" w:rsidR="004C1580" w:rsidRDefault="004C1580">
      <w:pPr>
        <w:spacing w:line="240" w:lineRule="auto"/>
      </w:pPr>
      <w:r>
        <w:continuationSeparator/>
      </w:r>
    </w:p>
    <w:p w14:paraId="4A465945" w14:textId="77777777" w:rsidR="004C1580" w:rsidRDefault="004C15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E13C0D" w14:textId="49BF990C" w:rsidR="00545C60" w:rsidRDefault="004C1580">
    <w:pPr>
      <w:pStyle w:val="Header"/>
    </w:pPr>
    <w:sdt>
      <w:sdtPr>
        <w:rPr>
          <w:rStyle w:val="Strong"/>
        </w:rPr>
        <w:alias w:val="Running head"/>
        <w:tag w:val=""/>
        <w:id w:val="12739865"/>
        <w:placeholder>
          <w:docPart w:val="FB6C13B60EBA44838B65ED3FB8E8C750"/>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545C60">
          <w:rPr>
            <w:rStyle w:val="Strong"/>
          </w:rPr>
          <w:t>TEXT CLASSIFICATION AND SENTIMENT ANALYSIS</w:t>
        </w:r>
      </w:sdtContent>
    </w:sdt>
    <w:r w:rsidR="00545C60">
      <w:rPr>
        <w:rStyle w:val="Strong"/>
      </w:rPr>
      <w:ptab w:relativeTo="margin" w:alignment="right" w:leader="none"/>
    </w:r>
    <w:r w:rsidR="00545C60">
      <w:rPr>
        <w:rStyle w:val="Strong"/>
      </w:rPr>
      <w:fldChar w:fldCharType="begin"/>
    </w:r>
    <w:r w:rsidR="00545C60">
      <w:rPr>
        <w:rStyle w:val="Strong"/>
      </w:rPr>
      <w:instrText xml:space="preserve"> PAGE   \* MERGEFORMAT </w:instrText>
    </w:r>
    <w:r w:rsidR="00545C60">
      <w:rPr>
        <w:rStyle w:val="Strong"/>
      </w:rPr>
      <w:fldChar w:fldCharType="separate"/>
    </w:r>
    <w:r w:rsidR="00545C60">
      <w:rPr>
        <w:rStyle w:val="Strong"/>
        <w:noProof/>
      </w:rPr>
      <w:t>8</w:t>
    </w:r>
    <w:r w:rsidR="00545C60">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58825" w14:textId="7C51841C" w:rsidR="00545C60" w:rsidRDefault="00545C60">
    <w:pPr>
      <w:pStyle w:val="Header"/>
      <w:rPr>
        <w:rStyle w:val="Strong"/>
      </w:rPr>
    </w:pPr>
    <w:r>
      <w:t xml:space="preserve">Running head: </w:t>
    </w:r>
    <w:sdt>
      <w:sdtPr>
        <w:rPr>
          <w:rStyle w:val="Strong"/>
        </w:rPr>
        <w:alias w:val="Running head"/>
        <w:tag w:val=""/>
        <w:id w:val="-696842620"/>
        <w:placeholder>
          <w:docPart w:val="160655968F7D4F77B1813C34D73BE306"/>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TEXT CLASSIFICATION AND SENTIMENT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4AC64C8"/>
    <w:multiLevelType w:val="multilevel"/>
    <w:tmpl w:val="CCAC807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405555"/>
    <w:multiLevelType w:val="hybridMultilevel"/>
    <w:tmpl w:val="BE566E90"/>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51D4FCB"/>
    <w:multiLevelType w:val="hybridMultilevel"/>
    <w:tmpl w:val="AEF2F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BC45725"/>
    <w:multiLevelType w:val="hybridMultilevel"/>
    <w:tmpl w:val="F506B14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6"/>
  </w:num>
  <w:num w:numId="13">
    <w:abstractNumId w:val="14"/>
  </w:num>
  <w:num w:numId="14">
    <w:abstractNumId w:val="13"/>
  </w:num>
  <w:num w:numId="15">
    <w:abstractNumId w:val="15"/>
  </w:num>
  <w:num w:numId="16">
    <w:abstractNumId w:val="10"/>
  </w:num>
  <w:num w:numId="17">
    <w:abstractNumId w:val="17"/>
  </w:num>
  <w:num w:numId="18">
    <w:abstractNumId w:val="1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proofState w:grammar="clean"/>
  <w:attachedTemplate r:id="rId1"/>
  <w:defaultTabStop w:val="720"/>
  <w:characterSpacingControl w:val="doNotCompress"/>
  <w:savePreviewPicture/>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8F8"/>
    <w:rsid w:val="000006A6"/>
    <w:rsid w:val="00000AAC"/>
    <w:rsid w:val="00000B01"/>
    <w:rsid w:val="00001098"/>
    <w:rsid w:val="00001811"/>
    <w:rsid w:val="00001BDA"/>
    <w:rsid w:val="00004257"/>
    <w:rsid w:val="00006258"/>
    <w:rsid w:val="00007F5B"/>
    <w:rsid w:val="000109CE"/>
    <w:rsid w:val="0001131B"/>
    <w:rsid w:val="000122F6"/>
    <w:rsid w:val="000129E0"/>
    <w:rsid w:val="00013673"/>
    <w:rsid w:val="00017A2A"/>
    <w:rsid w:val="000207FF"/>
    <w:rsid w:val="0002090F"/>
    <w:rsid w:val="00020CAA"/>
    <w:rsid w:val="00021A43"/>
    <w:rsid w:val="00021D0A"/>
    <w:rsid w:val="00023B58"/>
    <w:rsid w:val="00026DD6"/>
    <w:rsid w:val="000307B8"/>
    <w:rsid w:val="000313FE"/>
    <w:rsid w:val="000316D1"/>
    <w:rsid w:val="00032BDC"/>
    <w:rsid w:val="00034725"/>
    <w:rsid w:val="00035629"/>
    <w:rsid w:val="00036675"/>
    <w:rsid w:val="00036787"/>
    <w:rsid w:val="00036A4D"/>
    <w:rsid w:val="00037EAB"/>
    <w:rsid w:val="000405BB"/>
    <w:rsid w:val="0004080B"/>
    <w:rsid w:val="00041BCB"/>
    <w:rsid w:val="0004440B"/>
    <w:rsid w:val="0004719B"/>
    <w:rsid w:val="00051F2E"/>
    <w:rsid w:val="00052F20"/>
    <w:rsid w:val="00053343"/>
    <w:rsid w:val="00060B80"/>
    <w:rsid w:val="00060BAD"/>
    <w:rsid w:val="00061931"/>
    <w:rsid w:val="00061E92"/>
    <w:rsid w:val="0006434C"/>
    <w:rsid w:val="00071EBE"/>
    <w:rsid w:val="00074250"/>
    <w:rsid w:val="00074821"/>
    <w:rsid w:val="00076046"/>
    <w:rsid w:val="00076D59"/>
    <w:rsid w:val="00081020"/>
    <w:rsid w:val="00081DAE"/>
    <w:rsid w:val="00083A8E"/>
    <w:rsid w:val="00083E6B"/>
    <w:rsid w:val="00083FB8"/>
    <w:rsid w:val="00083FFD"/>
    <w:rsid w:val="000852A2"/>
    <w:rsid w:val="00085440"/>
    <w:rsid w:val="00086E87"/>
    <w:rsid w:val="00087A63"/>
    <w:rsid w:val="00090549"/>
    <w:rsid w:val="00091610"/>
    <w:rsid w:val="00094943"/>
    <w:rsid w:val="00095B8C"/>
    <w:rsid w:val="00095FE9"/>
    <w:rsid w:val="00097663"/>
    <w:rsid w:val="000A0243"/>
    <w:rsid w:val="000A0573"/>
    <w:rsid w:val="000A0719"/>
    <w:rsid w:val="000A15DA"/>
    <w:rsid w:val="000A2937"/>
    <w:rsid w:val="000A38AF"/>
    <w:rsid w:val="000A4033"/>
    <w:rsid w:val="000A408E"/>
    <w:rsid w:val="000A4980"/>
    <w:rsid w:val="000A533D"/>
    <w:rsid w:val="000B1601"/>
    <w:rsid w:val="000B2A29"/>
    <w:rsid w:val="000B2A67"/>
    <w:rsid w:val="000B3316"/>
    <w:rsid w:val="000B6079"/>
    <w:rsid w:val="000B63E8"/>
    <w:rsid w:val="000B7425"/>
    <w:rsid w:val="000B7628"/>
    <w:rsid w:val="000B78FA"/>
    <w:rsid w:val="000C03C4"/>
    <w:rsid w:val="000C0EEC"/>
    <w:rsid w:val="000C18D4"/>
    <w:rsid w:val="000C24FE"/>
    <w:rsid w:val="000C34FA"/>
    <w:rsid w:val="000C5413"/>
    <w:rsid w:val="000C609E"/>
    <w:rsid w:val="000C6813"/>
    <w:rsid w:val="000C6A08"/>
    <w:rsid w:val="000D137A"/>
    <w:rsid w:val="000D1B26"/>
    <w:rsid w:val="000D2805"/>
    <w:rsid w:val="000D28B5"/>
    <w:rsid w:val="000D2D8F"/>
    <w:rsid w:val="000D3F41"/>
    <w:rsid w:val="000D5F12"/>
    <w:rsid w:val="000D66CA"/>
    <w:rsid w:val="000D6834"/>
    <w:rsid w:val="000D75DB"/>
    <w:rsid w:val="000D7631"/>
    <w:rsid w:val="000D7CCE"/>
    <w:rsid w:val="000E0E85"/>
    <w:rsid w:val="000E217C"/>
    <w:rsid w:val="000E30E3"/>
    <w:rsid w:val="000E3B7E"/>
    <w:rsid w:val="000E4BA6"/>
    <w:rsid w:val="000E52CE"/>
    <w:rsid w:val="000E595F"/>
    <w:rsid w:val="000E6303"/>
    <w:rsid w:val="000E7761"/>
    <w:rsid w:val="000E7BDD"/>
    <w:rsid w:val="000F0324"/>
    <w:rsid w:val="000F2DC1"/>
    <w:rsid w:val="000F7809"/>
    <w:rsid w:val="00102EBC"/>
    <w:rsid w:val="001031B0"/>
    <w:rsid w:val="00104A2B"/>
    <w:rsid w:val="00104B5D"/>
    <w:rsid w:val="00111DC6"/>
    <w:rsid w:val="00112B0C"/>
    <w:rsid w:val="00113536"/>
    <w:rsid w:val="0011527F"/>
    <w:rsid w:val="00115F19"/>
    <w:rsid w:val="001214B1"/>
    <w:rsid w:val="00121E7F"/>
    <w:rsid w:val="001240ED"/>
    <w:rsid w:val="0012435B"/>
    <w:rsid w:val="00124F5F"/>
    <w:rsid w:val="001259F5"/>
    <w:rsid w:val="00130EDD"/>
    <w:rsid w:val="0013233E"/>
    <w:rsid w:val="00135128"/>
    <w:rsid w:val="00135B1B"/>
    <w:rsid w:val="00135D0D"/>
    <w:rsid w:val="00140FC1"/>
    <w:rsid w:val="00141465"/>
    <w:rsid w:val="00141E17"/>
    <w:rsid w:val="00142F81"/>
    <w:rsid w:val="00143A81"/>
    <w:rsid w:val="00143E17"/>
    <w:rsid w:val="00144EFE"/>
    <w:rsid w:val="001477C7"/>
    <w:rsid w:val="0014798C"/>
    <w:rsid w:val="00147FEC"/>
    <w:rsid w:val="001506DF"/>
    <w:rsid w:val="00150824"/>
    <w:rsid w:val="00150961"/>
    <w:rsid w:val="0015266A"/>
    <w:rsid w:val="00152F55"/>
    <w:rsid w:val="0015425A"/>
    <w:rsid w:val="00156BD8"/>
    <w:rsid w:val="00160B57"/>
    <w:rsid w:val="001615DF"/>
    <w:rsid w:val="00162284"/>
    <w:rsid w:val="001641D9"/>
    <w:rsid w:val="0016432C"/>
    <w:rsid w:val="00164E26"/>
    <w:rsid w:val="0016662E"/>
    <w:rsid w:val="001676CE"/>
    <w:rsid w:val="001678EB"/>
    <w:rsid w:val="00167B97"/>
    <w:rsid w:val="00167D6A"/>
    <w:rsid w:val="00171C5D"/>
    <w:rsid w:val="00173C60"/>
    <w:rsid w:val="001749D6"/>
    <w:rsid w:val="00175870"/>
    <w:rsid w:val="001758B7"/>
    <w:rsid w:val="001763F1"/>
    <w:rsid w:val="00176539"/>
    <w:rsid w:val="00177F81"/>
    <w:rsid w:val="00180534"/>
    <w:rsid w:val="001813AE"/>
    <w:rsid w:val="00181735"/>
    <w:rsid w:val="00182377"/>
    <w:rsid w:val="001826D3"/>
    <w:rsid w:val="00183858"/>
    <w:rsid w:val="00184C79"/>
    <w:rsid w:val="00191913"/>
    <w:rsid w:val="001951C5"/>
    <w:rsid w:val="00195ECA"/>
    <w:rsid w:val="001972D5"/>
    <w:rsid w:val="001A0A83"/>
    <w:rsid w:val="001A127C"/>
    <w:rsid w:val="001A208E"/>
    <w:rsid w:val="001A2C3A"/>
    <w:rsid w:val="001A4CF8"/>
    <w:rsid w:val="001A5853"/>
    <w:rsid w:val="001A603F"/>
    <w:rsid w:val="001A689F"/>
    <w:rsid w:val="001A7509"/>
    <w:rsid w:val="001A75EF"/>
    <w:rsid w:val="001B0443"/>
    <w:rsid w:val="001B1CD6"/>
    <w:rsid w:val="001B1DD0"/>
    <w:rsid w:val="001B2A1B"/>
    <w:rsid w:val="001B3865"/>
    <w:rsid w:val="001B3DBB"/>
    <w:rsid w:val="001B438C"/>
    <w:rsid w:val="001B672E"/>
    <w:rsid w:val="001B7B2E"/>
    <w:rsid w:val="001C2394"/>
    <w:rsid w:val="001C49E2"/>
    <w:rsid w:val="001C4DFE"/>
    <w:rsid w:val="001C4E0D"/>
    <w:rsid w:val="001D0472"/>
    <w:rsid w:val="001D09C0"/>
    <w:rsid w:val="001D2C79"/>
    <w:rsid w:val="001D4487"/>
    <w:rsid w:val="001D5BB8"/>
    <w:rsid w:val="001D71B3"/>
    <w:rsid w:val="001D7E0E"/>
    <w:rsid w:val="001E0E0F"/>
    <w:rsid w:val="001E29E3"/>
    <w:rsid w:val="001E6778"/>
    <w:rsid w:val="001F0577"/>
    <w:rsid w:val="001F07A1"/>
    <w:rsid w:val="001F14E7"/>
    <w:rsid w:val="001F1C99"/>
    <w:rsid w:val="001F264A"/>
    <w:rsid w:val="001F2910"/>
    <w:rsid w:val="001F4F14"/>
    <w:rsid w:val="001F78F0"/>
    <w:rsid w:val="00200B2B"/>
    <w:rsid w:val="00201BC6"/>
    <w:rsid w:val="00202DA4"/>
    <w:rsid w:val="00203CE9"/>
    <w:rsid w:val="002071C3"/>
    <w:rsid w:val="0020736E"/>
    <w:rsid w:val="002109CE"/>
    <w:rsid w:val="002124AE"/>
    <w:rsid w:val="002133D0"/>
    <w:rsid w:val="00213D69"/>
    <w:rsid w:val="0021489B"/>
    <w:rsid w:val="00215252"/>
    <w:rsid w:val="00215837"/>
    <w:rsid w:val="00216145"/>
    <w:rsid w:val="0022038A"/>
    <w:rsid w:val="002211A1"/>
    <w:rsid w:val="002212A7"/>
    <w:rsid w:val="002227EC"/>
    <w:rsid w:val="002228A6"/>
    <w:rsid w:val="00223E1A"/>
    <w:rsid w:val="00226643"/>
    <w:rsid w:val="00230021"/>
    <w:rsid w:val="0023235E"/>
    <w:rsid w:val="002324F5"/>
    <w:rsid w:val="00233819"/>
    <w:rsid w:val="00233AA6"/>
    <w:rsid w:val="00236322"/>
    <w:rsid w:val="00236F00"/>
    <w:rsid w:val="00240556"/>
    <w:rsid w:val="00244318"/>
    <w:rsid w:val="0024435B"/>
    <w:rsid w:val="0024448E"/>
    <w:rsid w:val="00244923"/>
    <w:rsid w:val="00244FB5"/>
    <w:rsid w:val="002450CE"/>
    <w:rsid w:val="00247BF9"/>
    <w:rsid w:val="00253AA7"/>
    <w:rsid w:val="00254056"/>
    <w:rsid w:val="002548D5"/>
    <w:rsid w:val="00254D61"/>
    <w:rsid w:val="00254E59"/>
    <w:rsid w:val="002564E3"/>
    <w:rsid w:val="002625F7"/>
    <w:rsid w:val="00262A8B"/>
    <w:rsid w:val="00263C91"/>
    <w:rsid w:val="0026584C"/>
    <w:rsid w:val="0026757A"/>
    <w:rsid w:val="00271FC3"/>
    <w:rsid w:val="00272CF6"/>
    <w:rsid w:val="002757D9"/>
    <w:rsid w:val="002766B5"/>
    <w:rsid w:val="002809B3"/>
    <w:rsid w:val="00281D68"/>
    <w:rsid w:val="0028243A"/>
    <w:rsid w:val="0028328F"/>
    <w:rsid w:val="00283996"/>
    <w:rsid w:val="00283F11"/>
    <w:rsid w:val="002846BC"/>
    <w:rsid w:val="00284B23"/>
    <w:rsid w:val="00285E19"/>
    <w:rsid w:val="002879BC"/>
    <w:rsid w:val="00287A34"/>
    <w:rsid w:val="00293EFB"/>
    <w:rsid w:val="00293FDC"/>
    <w:rsid w:val="00294D3F"/>
    <w:rsid w:val="002966C7"/>
    <w:rsid w:val="00297AD4"/>
    <w:rsid w:val="002A00D8"/>
    <w:rsid w:val="002A048E"/>
    <w:rsid w:val="002A0911"/>
    <w:rsid w:val="002A1BD2"/>
    <w:rsid w:val="002A4530"/>
    <w:rsid w:val="002A48C0"/>
    <w:rsid w:val="002A59AF"/>
    <w:rsid w:val="002A7195"/>
    <w:rsid w:val="002A76B6"/>
    <w:rsid w:val="002A7A74"/>
    <w:rsid w:val="002B0164"/>
    <w:rsid w:val="002B04F7"/>
    <w:rsid w:val="002B11DA"/>
    <w:rsid w:val="002B1B6C"/>
    <w:rsid w:val="002B4D10"/>
    <w:rsid w:val="002B4E86"/>
    <w:rsid w:val="002B6414"/>
    <w:rsid w:val="002B6E28"/>
    <w:rsid w:val="002C0556"/>
    <w:rsid w:val="002C23DA"/>
    <w:rsid w:val="002C2945"/>
    <w:rsid w:val="002C64BB"/>
    <w:rsid w:val="002C6563"/>
    <w:rsid w:val="002C6F33"/>
    <w:rsid w:val="002C79FF"/>
    <w:rsid w:val="002C7DF4"/>
    <w:rsid w:val="002D2F6E"/>
    <w:rsid w:val="002D3CC9"/>
    <w:rsid w:val="002D5581"/>
    <w:rsid w:val="002D6057"/>
    <w:rsid w:val="002E3058"/>
    <w:rsid w:val="002E3931"/>
    <w:rsid w:val="002E4705"/>
    <w:rsid w:val="002E552C"/>
    <w:rsid w:val="002E6370"/>
    <w:rsid w:val="002E7884"/>
    <w:rsid w:val="002F19BB"/>
    <w:rsid w:val="002F2239"/>
    <w:rsid w:val="002F2463"/>
    <w:rsid w:val="002F41B8"/>
    <w:rsid w:val="002F576A"/>
    <w:rsid w:val="002F6AFC"/>
    <w:rsid w:val="00300E60"/>
    <w:rsid w:val="00301BB8"/>
    <w:rsid w:val="00302CA5"/>
    <w:rsid w:val="00304EBA"/>
    <w:rsid w:val="0030518F"/>
    <w:rsid w:val="00305969"/>
    <w:rsid w:val="00305BA3"/>
    <w:rsid w:val="003071E7"/>
    <w:rsid w:val="00307585"/>
    <w:rsid w:val="00307980"/>
    <w:rsid w:val="00311030"/>
    <w:rsid w:val="00311A1D"/>
    <w:rsid w:val="00313144"/>
    <w:rsid w:val="003139AA"/>
    <w:rsid w:val="0031610B"/>
    <w:rsid w:val="00317265"/>
    <w:rsid w:val="0032329F"/>
    <w:rsid w:val="003232AF"/>
    <w:rsid w:val="00323E30"/>
    <w:rsid w:val="00324F55"/>
    <w:rsid w:val="0033058C"/>
    <w:rsid w:val="00331435"/>
    <w:rsid w:val="00335FF9"/>
    <w:rsid w:val="0034004F"/>
    <w:rsid w:val="00340408"/>
    <w:rsid w:val="00345AF3"/>
    <w:rsid w:val="00345F00"/>
    <w:rsid w:val="00350505"/>
    <w:rsid w:val="00353094"/>
    <w:rsid w:val="0035502D"/>
    <w:rsid w:val="003558EF"/>
    <w:rsid w:val="00355DCA"/>
    <w:rsid w:val="00361125"/>
    <w:rsid w:val="00364CF3"/>
    <w:rsid w:val="00365640"/>
    <w:rsid w:val="00371A25"/>
    <w:rsid w:val="003733D1"/>
    <w:rsid w:val="00374345"/>
    <w:rsid w:val="00380F3F"/>
    <w:rsid w:val="00381F99"/>
    <w:rsid w:val="0038379F"/>
    <w:rsid w:val="003844C9"/>
    <w:rsid w:val="00384964"/>
    <w:rsid w:val="003850D7"/>
    <w:rsid w:val="003868D8"/>
    <w:rsid w:val="00387031"/>
    <w:rsid w:val="00387A8D"/>
    <w:rsid w:val="003945E1"/>
    <w:rsid w:val="003A0A4A"/>
    <w:rsid w:val="003A25B5"/>
    <w:rsid w:val="003A2CC6"/>
    <w:rsid w:val="003A3A6A"/>
    <w:rsid w:val="003A5314"/>
    <w:rsid w:val="003A54E1"/>
    <w:rsid w:val="003B3173"/>
    <w:rsid w:val="003B33E8"/>
    <w:rsid w:val="003B542E"/>
    <w:rsid w:val="003B59FB"/>
    <w:rsid w:val="003B6112"/>
    <w:rsid w:val="003C0EB0"/>
    <w:rsid w:val="003C1038"/>
    <w:rsid w:val="003C1F6F"/>
    <w:rsid w:val="003C2C4F"/>
    <w:rsid w:val="003C7EB3"/>
    <w:rsid w:val="003D0F86"/>
    <w:rsid w:val="003D110A"/>
    <w:rsid w:val="003D1A6B"/>
    <w:rsid w:val="003D1FF1"/>
    <w:rsid w:val="003D375F"/>
    <w:rsid w:val="003D38DE"/>
    <w:rsid w:val="003E5939"/>
    <w:rsid w:val="003E7951"/>
    <w:rsid w:val="003F0CA8"/>
    <w:rsid w:val="003F0CB1"/>
    <w:rsid w:val="003F39E7"/>
    <w:rsid w:val="003F3BCE"/>
    <w:rsid w:val="003F4717"/>
    <w:rsid w:val="003F4834"/>
    <w:rsid w:val="003F5764"/>
    <w:rsid w:val="003F5FED"/>
    <w:rsid w:val="003F76CE"/>
    <w:rsid w:val="00400830"/>
    <w:rsid w:val="00401CAD"/>
    <w:rsid w:val="00403429"/>
    <w:rsid w:val="00403F0D"/>
    <w:rsid w:val="00404DD5"/>
    <w:rsid w:val="004050A7"/>
    <w:rsid w:val="004067FE"/>
    <w:rsid w:val="00407064"/>
    <w:rsid w:val="004140EF"/>
    <w:rsid w:val="00415C6A"/>
    <w:rsid w:val="004201ED"/>
    <w:rsid w:val="004202CD"/>
    <w:rsid w:val="004217A2"/>
    <w:rsid w:val="004238FC"/>
    <w:rsid w:val="004239DB"/>
    <w:rsid w:val="004319D5"/>
    <w:rsid w:val="004334CD"/>
    <w:rsid w:val="00433956"/>
    <w:rsid w:val="004373B1"/>
    <w:rsid w:val="004408AC"/>
    <w:rsid w:val="00443BCD"/>
    <w:rsid w:val="00445822"/>
    <w:rsid w:val="00445E43"/>
    <w:rsid w:val="00446928"/>
    <w:rsid w:val="00446A24"/>
    <w:rsid w:val="0044785B"/>
    <w:rsid w:val="00452C4C"/>
    <w:rsid w:val="004535B0"/>
    <w:rsid w:val="00453E78"/>
    <w:rsid w:val="00457757"/>
    <w:rsid w:val="0046164C"/>
    <w:rsid w:val="004618A7"/>
    <w:rsid w:val="004642D9"/>
    <w:rsid w:val="00464B6C"/>
    <w:rsid w:val="00465C5F"/>
    <w:rsid w:val="004676EE"/>
    <w:rsid w:val="00470B35"/>
    <w:rsid w:val="00471831"/>
    <w:rsid w:val="00474A05"/>
    <w:rsid w:val="00474D92"/>
    <w:rsid w:val="00476F65"/>
    <w:rsid w:val="00477D82"/>
    <w:rsid w:val="00482432"/>
    <w:rsid w:val="00482578"/>
    <w:rsid w:val="00482AA2"/>
    <w:rsid w:val="00487537"/>
    <w:rsid w:val="0049059E"/>
    <w:rsid w:val="0049094A"/>
    <w:rsid w:val="00491A2E"/>
    <w:rsid w:val="00493E0D"/>
    <w:rsid w:val="00495509"/>
    <w:rsid w:val="004A03BB"/>
    <w:rsid w:val="004A045A"/>
    <w:rsid w:val="004A57D5"/>
    <w:rsid w:val="004A5E31"/>
    <w:rsid w:val="004A73A3"/>
    <w:rsid w:val="004A7722"/>
    <w:rsid w:val="004B50FE"/>
    <w:rsid w:val="004B614E"/>
    <w:rsid w:val="004B76D2"/>
    <w:rsid w:val="004C0663"/>
    <w:rsid w:val="004C13CD"/>
    <w:rsid w:val="004C1580"/>
    <w:rsid w:val="004C2CF7"/>
    <w:rsid w:val="004C476A"/>
    <w:rsid w:val="004C542A"/>
    <w:rsid w:val="004C55FE"/>
    <w:rsid w:val="004C67E5"/>
    <w:rsid w:val="004C6ACB"/>
    <w:rsid w:val="004C76B7"/>
    <w:rsid w:val="004D1476"/>
    <w:rsid w:val="004D2445"/>
    <w:rsid w:val="004D26E5"/>
    <w:rsid w:val="004D3300"/>
    <w:rsid w:val="004D33EA"/>
    <w:rsid w:val="004D37BB"/>
    <w:rsid w:val="004D3A2E"/>
    <w:rsid w:val="004D5EEC"/>
    <w:rsid w:val="004D6430"/>
    <w:rsid w:val="004E1632"/>
    <w:rsid w:val="004E215A"/>
    <w:rsid w:val="004E3F22"/>
    <w:rsid w:val="004E6776"/>
    <w:rsid w:val="004F3531"/>
    <w:rsid w:val="004F38B0"/>
    <w:rsid w:val="004F4BC1"/>
    <w:rsid w:val="004F4CB6"/>
    <w:rsid w:val="004F4D77"/>
    <w:rsid w:val="004F5F57"/>
    <w:rsid w:val="004F7C3A"/>
    <w:rsid w:val="00500271"/>
    <w:rsid w:val="005010E2"/>
    <w:rsid w:val="00501380"/>
    <w:rsid w:val="00504F1E"/>
    <w:rsid w:val="00506457"/>
    <w:rsid w:val="00510474"/>
    <w:rsid w:val="005110CE"/>
    <w:rsid w:val="00511971"/>
    <w:rsid w:val="00511CF7"/>
    <w:rsid w:val="0051456B"/>
    <w:rsid w:val="00514E82"/>
    <w:rsid w:val="00516F36"/>
    <w:rsid w:val="00517687"/>
    <w:rsid w:val="00517E31"/>
    <w:rsid w:val="00520CDC"/>
    <w:rsid w:val="00522246"/>
    <w:rsid w:val="00522E8D"/>
    <w:rsid w:val="005238A6"/>
    <w:rsid w:val="00524BA0"/>
    <w:rsid w:val="00530EF2"/>
    <w:rsid w:val="00532586"/>
    <w:rsid w:val="005327F3"/>
    <w:rsid w:val="005331E7"/>
    <w:rsid w:val="00533597"/>
    <w:rsid w:val="005345B2"/>
    <w:rsid w:val="00536250"/>
    <w:rsid w:val="005364F7"/>
    <w:rsid w:val="00536C73"/>
    <w:rsid w:val="005377DD"/>
    <w:rsid w:val="005412DF"/>
    <w:rsid w:val="00542027"/>
    <w:rsid w:val="00545C60"/>
    <w:rsid w:val="005462F0"/>
    <w:rsid w:val="00546B32"/>
    <w:rsid w:val="005501C7"/>
    <w:rsid w:val="0055099D"/>
    <w:rsid w:val="00551A02"/>
    <w:rsid w:val="00551E19"/>
    <w:rsid w:val="005534FA"/>
    <w:rsid w:val="005544B2"/>
    <w:rsid w:val="005549BD"/>
    <w:rsid w:val="00556482"/>
    <w:rsid w:val="00556DDE"/>
    <w:rsid w:val="00557304"/>
    <w:rsid w:val="005579F0"/>
    <w:rsid w:val="00557DFE"/>
    <w:rsid w:val="00562265"/>
    <w:rsid w:val="00562A91"/>
    <w:rsid w:val="00563665"/>
    <w:rsid w:val="00563C27"/>
    <w:rsid w:val="00564173"/>
    <w:rsid w:val="005644F0"/>
    <w:rsid w:val="00566C36"/>
    <w:rsid w:val="00572025"/>
    <w:rsid w:val="00573220"/>
    <w:rsid w:val="005733F0"/>
    <w:rsid w:val="00574DDC"/>
    <w:rsid w:val="005751E9"/>
    <w:rsid w:val="00575377"/>
    <w:rsid w:val="005753EE"/>
    <w:rsid w:val="0057669A"/>
    <w:rsid w:val="00580566"/>
    <w:rsid w:val="00580771"/>
    <w:rsid w:val="0058113C"/>
    <w:rsid w:val="00581CA1"/>
    <w:rsid w:val="00581E03"/>
    <w:rsid w:val="00582CCE"/>
    <w:rsid w:val="00584A72"/>
    <w:rsid w:val="00584E86"/>
    <w:rsid w:val="005861E9"/>
    <w:rsid w:val="005865E9"/>
    <w:rsid w:val="00587062"/>
    <w:rsid w:val="00592B6B"/>
    <w:rsid w:val="00592F30"/>
    <w:rsid w:val="00594E7F"/>
    <w:rsid w:val="0059520D"/>
    <w:rsid w:val="00596316"/>
    <w:rsid w:val="005A06C3"/>
    <w:rsid w:val="005A1982"/>
    <w:rsid w:val="005A3550"/>
    <w:rsid w:val="005A3A48"/>
    <w:rsid w:val="005A6CE9"/>
    <w:rsid w:val="005A6F5F"/>
    <w:rsid w:val="005A7355"/>
    <w:rsid w:val="005A736D"/>
    <w:rsid w:val="005B1198"/>
    <w:rsid w:val="005B3286"/>
    <w:rsid w:val="005B541B"/>
    <w:rsid w:val="005B7255"/>
    <w:rsid w:val="005B77C2"/>
    <w:rsid w:val="005B7DAE"/>
    <w:rsid w:val="005C0432"/>
    <w:rsid w:val="005C0707"/>
    <w:rsid w:val="005C18B8"/>
    <w:rsid w:val="005C211F"/>
    <w:rsid w:val="005C2477"/>
    <w:rsid w:val="005C2A87"/>
    <w:rsid w:val="005D1F21"/>
    <w:rsid w:val="005D23DF"/>
    <w:rsid w:val="005D253B"/>
    <w:rsid w:val="005D380E"/>
    <w:rsid w:val="005D3A03"/>
    <w:rsid w:val="005D49BE"/>
    <w:rsid w:val="005D5853"/>
    <w:rsid w:val="005D5A52"/>
    <w:rsid w:val="005D7FCA"/>
    <w:rsid w:val="005E034C"/>
    <w:rsid w:val="005E03B9"/>
    <w:rsid w:val="005E0B91"/>
    <w:rsid w:val="005E1834"/>
    <w:rsid w:val="005E2472"/>
    <w:rsid w:val="005E426B"/>
    <w:rsid w:val="005E5C8B"/>
    <w:rsid w:val="005E5FBB"/>
    <w:rsid w:val="005F0596"/>
    <w:rsid w:val="005F1749"/>
    <w:rsid w:val="005F1C39"/>
    <w:rsid w:val="005F286F"/>
    <w:rsid w:val="005F2BCD"/>
    <w:rsid w:val="005F3958"/>
    <w:rsid w:val="005F5783"/>
    <w:rsid w:val="005F65DD"/>
    <w:rsid w:val="005F6D54"/>
    <w:rsid w:val="00600C75"/>
    <w:rsid w:val="006018CC"/>
    <w:rsid w:val="006019AA"/>
    <w:rsid w:val="00605B7A"/>
    <w:rsid w:val="006106AD"/>
    <w:rsid w:val="00610BCE"/>
    <w:rsid w:val="00612BA4"/>
    <w:rsid w:val="006137C0"/>
    <w:rsid w:val="00613DB2"/>
    <w:rsid w:val="006146DE"/>
    <w:rsid w:val="00614B76"/>
    <w:rsid w:val="006154E2"/>
    <w:rsid w:val="00617245"/>
    <w:rsid w:val="006176B2"/>
    <w:rsid w:val="006215B6"/>
    <w:rsid w:val="006231B8"/>
    <w:rsid w:val="00631A1E"/>
    <w:rsid w:val="00634332"/>
    <w:rsid w:val="00635628"/>
    <w:rsid w:val="00635E08"/>
    <w:rsid w:val="0063666B"/>
    <w:rsid w:val="0063692C"/>
    <w:rsid w:val="00636F1B"/>
    <w:rsid w:val="00641D20"/>
    <w:rsid w:val="00644D19"/>
    <w:rsid w:val="00646A73"/>
    <w:rsid w:val="00646ED9"/>
    <w:rsid w:val="00651CF9"/>
    <w:rsid w:val="006531E0"/>
    <w:rsid w:val="00654508"/>
    <w:rsid w:val="0065455A"/>
    <w:rsid w:val="006601A1"/>
    <w:rsid w:val="006607DA"/>
    <w:rsid w:val="00661EC9"/>
    <w:rsid w:val="00662241"/>
    <w:rsid w:val="006637AC"/>
    <w:rsid w:val="006639F8"/>
    <w:rsid w:val="006658F1"/>
    <w:rsid w:val="0067140C"/>
    <w:rsid w:val="006717C5"/>
    <w:rsid w:val="006717DC"/>
    <w:rsid w:val="006727D9"/>
    <w:rsid w:val="006738F1"/>
    <w:rsid w:val="00674A02"/>
    <w:rsid w:val="00674CFF"/>
    <w:rsid w:val="0068542A"/>
    <w:rsid w:val="00692BFA"/>
    <w:rsid w:val="00693542"/>
    <w:rsid w:val="0069451C"/>
    <w:rsid w:val="006A000E"/>
    <w:rsid w:val="006A17DE"/>
    <w:rsid w:val="006A247B"/>
    <w:rsid w:val="006A561B"/>
    <w:rsid w:val="006A5768"/>
    <w:rsid w:val="006A60D9"/>
    <w:rsid w:val="006B04A4"/>
    <w:rsid w:val="006B0E6C"/>
    <w:rsid w:val="006B1269"/>
    <w:rsid w:val="006B3145"/>
    <w:rsid w:val="006B339E"/>
    <w:rsid w:val="006B4278"/>
    <w:rsid w:val="006B5D0E"/>
    <w:rsid w:val="006B5D74"/>
    <w:rsid w:val="006B6216"/>
    <w:rsid w:val="006C16AF"/>
    <w:rsid w:val="006C27E6"/>
    <w:rsid w:val="006C4C9E"/>
    <w:rsid w:val="006C73BF"/>
    <w:rsid w:val="006D0A91"/>
    <w:rsid w:val="006D2B61"/>
    <w:rsid w:val="006D56DD"/>
    <w:rsid w:val="006E0776"/>
    <w:rsid w:val="006E0CF7"/>
    <w:rsid w:val="006E0FB6"/>
    <w:rsid w:val="006E34F3"/>
    <w:rsid w:val="006E63EA"/>
    <w:rsid w:val="006E7150"/>
    <w:rsid w:val="006F183A"/>
    <w:rsid w:val="006F42BB"/>
    <w:rsid w:val="006F781A"/>
    <w:rsid w:val="00700EC6"/>
    <w:rsid w:val="00703961"/>
    <w:rsid w:val="007039B2"/>
    <w:rsid w:val="00704454"/>
    <w:rsid w:val="0070446C"/>
    <w:rsid w:val="00704E4A"/>
    <w:rsid w:val="00705C07"/>
    <w:rsid w:val="00706176"/>
    <w:rsid w:val="00710BA1"/>
    <w:rsid w:val="007116E5"/>
    <w:rsid w:val="0071183D"/>
    <w:rsid w:val="00711BA0"/>
    <w:rsid w:val="0071265F"/>
    <w:rsid w:val="00712ADC"/>
    <w:rsid w:val="007158D2"/>
    <w:rsid w:val="00730AA7"/>
    <w:rsid w:val="00730FA0"/>
    <w:rsid w:val="00735344"/>
    <w:rsid w:val="00735A15"/>
    <w:rsid w:val="007414E4"/>
    <w:rsid w:val="007425E1"/>
    <w:rsid w:val="00745DD4"/>
    <w:rsid w:val="0075119C"/>
    <w:rsid w:val="007519E1"/>
    <w:rsid w:val="00754958"/>
    <w:rsid w:val="007572EA"/>
    <w:rsid w:val="007663AB"/>
    <w:rsid w:val="007700A1"/>
    <w:rsid w:val="00771728"/>
    <w:rsid w:val="00774442"/>
    <w:rsid w:val="00774960"/>
    <w:rsid w:val="00781929"/>
    <w:rsid w:val="007824E8"/>
    <w:rsid w:val="007859FE"/>
    <w:rsid w:val="0078673F"/>
    <w:rsid w:val="007901E7"/>
    <w:rsid w:val="007918D5"/>
    <w:rsid w:val="00791CCD"/>
    <w:rsid w:val="0079247E"/>
    <w:rsid w:val="00792EA8"/>
    <w:rsid w:val="00793102"/>
    <w:rsid w:val="007934E3"/>
    <w:rsid w:val="00793675"/>
    <w:rsid w:val="00795389"/>
    <w:rsid w:val="00795C72"/>
    <w:rsid w:val="00796CBA"/>
    <w:rsid w:val="007976E3"/>
    <w:rsid w:val="007A5239"/>
    <w:rsid w:val="007B1BFE"/>
    <w:rsid w:val="007B207F"/>
    <w:rsid w:val="007B2788"/>
    <w:rsid w:val="007B5C8A"/>
    <w:rsid w:val="007B6934"/>
    <w:rsid w:val="007B7426"/>
    <w:rsid w:val="007C0E54"/>
    <w:rsid w:val="007C4313"/>
    <w:rsid w:val="007C4318"/>
    <w:rsid w:val="007C4AC5"/>
    <w:rsid w:val="007C61F8"/>
    <w:rsid w:val="007C7CC4"/>
    <w:rsid w:val="007D43B5"/>
    <w:rsid w:val="007D5208"/>
    <w:rsid w:val="007D7C6D"/>
    <w:rsid w:val="007E04F5"/>
    <w:rsid w:val="007E169C"/>
    <w:rsid w:val="007E1E0E"/>
    <w:rsid w:val="007E2AC2"/>
    <w:rsid w:val="007E719C"/>
    <w:rsid w:val="007F0A96"/>
    <w:rsid w:val="007F0C8A"/>
    <w:rsid w:val="007F1290"/>
    <w:rsid w:val="007F22B7"/>
    <w:rsid w:val="007F2AD7"/>
    <w:rsid w:val="007F2DCB"/>
    <w:rsid w:val="007F36D2"/>
    <w:rsid w:val="007F3730"/>
    <w:rsid w:val="007F38F7"/>
    <w:rsid w:val="007F6FA3"/>
    <w:rsid w:val="008002C0"/>
    <w:rsid w:val="00802903"/>
    <w:rsid w:val="00803A26"/>
    <w:rsid w:val="008100EC"/>
    <w:rsid w:val="008121F1"/>
    <w:rsid w:val="00812C13"/>
    <w:rsid w:val="00816CA8"/>
    <w:rsid w:val="00822BCB"/>
    <w:rsid w:val="008246EB"/>
    <w:rsid w:val="00827117"/>
    <w:rsid w:val="0082713A"/>
    <w:rsid w:val="00827362"/>
    <w:rsid w:val="00827ABD"/>
    <w:rsid w:val="00830DFC"/>
    <w:rsid w:val="00834BD5"/>
    <w:rsid w:val="00836670"/>
    <w:rsid w:val="00836C24"/>
    <w:rsid w:val="008375EF"/>
    <w:rsid w:val="00840FC4"/>
    <w:rsid w:val="00841001"/>
    <w:rsid w:val="0084365E"/>
    <w:rsid w:val="00844658"/>
    <w:rsid w:val="0084546B"/>
    <w:rsid w:val="008479D2"/>
    <w:rsid w:val="00847DA1"/>
    <w:rsid w:val="0085288B"/>
    <w:rsid w:val="00853F72"/>
    <w:rsid w:val="00854726"/>
    <w:rsid w:val="00854BB6"/>
    <w:rsid w:val="008554A2"/>
    <w:rsid w:val="00855CFD"/>
    <w:rsid w:val="008567F0"/>
    <w:rsid w:val="008602E1"/>
    <w:rsid w:val="00860980"/>
    <w:rsid w:val="008648BE"/>
    <w:rsid w:val="008653C9"/>
    <w:rsid w:val="00866BCE"/>
    <w:rsid w:val="008727BD"/>
    <w:rsid w:val="008743F4"/>
    <w:rsid w:val="00875000"/>
    <w:rsid w:val="00877BB1"/>
    <w:rsid w:val="00885B39"/>
    <w:rsid w:val="00886744"/>
    <w:rsid w:val="008867A6"/>
    <w:rsid w:val="0089236C"/>
    <w:rsid w:val="00894029"/>
    <w:rsid w:val="008946E1"/>
    <w:rsid w:val="008948FE"/>
    <w:rsid w:val="00897229"/>
    <w:rsid w:val="00897A20"/>
    <w:rsid w:val="00897E1A"/>
    <w:rsid w:val="008A0C54"/>
    <w:rsid w:val="008A191C"/>
    <w:rsid w:val="008A1AEA"/>
    <w:rsid w:val="008A34EF"/>
    <w:rsid w:val="008A6668"/>
    <w:rsid w:val="008B19F0"/>
    <w:rsid w:val="008B3B19"/>
    <w:rsid w:val="008B4C93"/>
    <w:rsid w:val="008B53CA"/>
    <w:rsid w:val="008B54F3"/>
    <w:rsid w:val="008B68BE"/>
    <w:rsid w:val="008B7A5A"/>
    <w:rsid w:val="008C42F0"/>
    <w:rsid w:val="008C5323"/>
    <w:rsid w:val="008C72FC"/>
    <w:rsid w:val="008D167D"/>
    <w:rsid w:val="008D3BB3"/>
    <w:rsid w:val="008E0D09"/>
    <w:rsid w:val="008E263D"/>
    <w:rsid w:val="008E7431"/>
    <w:rsid w:val="008F2859"/>
    <w:rsid w:val="008F49C9"/>
    <w:rsid w:val="00901353"/>
    <w:rsid w:val="009027F4"/>
    <w:rsid w:val="00902A64"/>
    <w:rsid w:val="00903F35"/>
    <w:rsid w:val="00906138"/>
    <w:rsid w:val="009063AB"/>
    <w:rsid w:val="009075D7"/>
    <w:rsid w:val="00910434"/>
    <w:rsid w:val="0091304C"/>
    <w:rsid w:val="009137F4"/>
    <w:rsid w:val="00913940"/>
    <w:rsid w:val="00914A67"/>
    <w:rsid w:val="00916F12"/>
    <w:rsid w:val="00917EED"/>
    <w:rsid w:val="00917FFB"/>
    <w:rsid w:val="009213C4"/>
    <w:rsid w:val="00921676"/>
    <w:rsid w:val="009224A7"/>
    <w:rsid w:val="00923B58"/>
    <w:rsid w:val="00924EDC"/>
    <w:rsid w:val="00927239"/>
    <w:rsid w:val="00930829"/>
    <w:rsid w:val="00931087"/>
    <w:rsid w:val="009372D2"/>
    <w:rsid w:val="0094099C"/>
    <w:rsid w:val="00940B96"/>
    <w:rsid w:val="009418A1"/>
    <w:rsid w:val="00942B94"/>
    <w:rsid w:val="00943568"/>
    <w:rsid w:val="009443B3"/>
    <w:rsid w:val="0094510B"/>
    <w:rsid w:val="00947475"/>
    <w:rsid w:val="00947743"/>
    <w:rsid w:val="00950339"/>
    <w:rsid w:val="00950A2C"/>
    <w:rsid w:val="00952405"/>
    <w:rsid w:val="009525AE"/>
    <w:rsid w:val="00952FFE"/>
    <w:rsid w:val="009570E4"/>
    <w:rsid w:val="00957478"/>
    <w:rsid w:val="009623B1"/>
    <w:rsid w:val="00965F21"/>
    <w:rsid w:val="00966117"/>
    <w:rsid w:val="0096709F"/>
    <w:rsid w:val="00967F96"/>
    <w:rsid w:val="0097176A"/>
    <w:rsid w:val="00972A6B"/>
    <w:rsid w:val="00976284"/>
    <w:rsid w:val="00976854"/>
    <w:rsid w:val="009828E0"/>
    <w:rsid w:val="00984566"/>
    <w:rsid w:val="0098463D"/>
    <w:rsid w:val="009879B1"/>
    <w:rsid w:val="00990B5E"/>
    <w:rsid w:val="009911C3"/>
    <w:rsid w:val="00991CB8"/>
    <w:rsid w:val="009942A5"/>
    <w:rsid w:val="00997649"/>
    <w:rsid w:val="00997C01"/>
    <w:rsid w:val="009A0B5A"/>
    <w:rsid w:val="009A0FF0"/>
    <w:rsid w:val="009A11BD"/>
    <w:rsid w:val="009A3851"/>
    <w:rsid w:val="009A4C8C"/>
    <w:rsid w:val="009A6A3B"/>
    <w:rsid w:val="009A781D"/>
    <w:rsid w:val="009B062F"/>
    <w:rsid w:val="009B0C10"/>
    <w:rsid w:val="009B176F"/>
    <w:rsid w:val="009B3893"/>
    <w:rsid w:val="009B43B1"/>
    <w:rsid w:val="009B666E"/>
    <w:rsid w:val="009B7E3D"/>
    <w:rsid w:val="009C036E"/>
    <w:rsid w:val="009C0F88"/>
    <w:rsid w:val="009C2871"/>
    <w:rsid w:val="009C41D3"/>
    <w:rsid w:val="009C4E02"/>
    <w:rsid w:val="009D02CD"/>
    <w:rsid w:val="009D1FEB"/>
    <w:rsid w:val="009D4878"/>
    <w:rsid w:val="009D4F05"/>
    <w:rsid w:val="009E0929"/>
    <w:rsid w:val="009E1080"/>
    <w:rsid w:val="009E2DF9"/>
    <w:rsid w:val="009E2F02"/>
    <w:rsid w:val="009E364E"/>
    <w:rsid w:val="009E4D61"/>
    <w:rsid w:val="009E541B"/>
    <w:rsid w:val="009E6BBD"/>
    <w:rsid w:val="009E6FB1"/>
    <w:rsid w:val="009E76B8"/>
    <w:rsid w:val="009E7B8C"/>
    <w:rsid w:val="009F018E"/>
    <w:rsid w:val="009F064A"/>
    <w:rsid w:val="009F08CA"/>
    <w:rsid w:val="009F2379"/>
    <w:rsid w:val="009F2909"/>
    <w:rsid w:val="009F48FC"/>
    <w:rsid w:val="009F58A7"/>
    <w:rsid w:val="009F5F25"/>
    <w:rsid w:val="009F6ACC"/>
    <w:rsid w:val="00A00365"/>
    <w:rsid w:val="00A01489"/>
    <w:rsid w:val="00A03961"/>
    <w:rsid w:val="00A03DCB"/>
    <w:rsid w:val="00A074CD"/>
    <w:rsid w:val="00A10727"/>
    <w:rsid w:val="00A109A3"/>
    <w:rsid w:val="00A11CAD"/>
    <w:rsid w:val="00A13CE2"/>
    <w:rsid w:val="00A13FD3"/>
    <w:rsid w:val="00A14624"/>
    <w:rsid w:val="00A149B4"/>
    <w:rsid w:val="00A15966"/>
    <w:rsid w:val="00A16C6B"/>
    <w:rsid w:val="00A178B9"/>
    <w:rsid w:val="00A210EA"/>
    <w:rsid w:val="00A21EB4"/>
    <w:rsid w:val="00A2340E"/>
    <w:rsid w:val="00A246D3"/>
    <w:rsid w:val="00A248DF"/>
    <w:rsid w:val="00A2506E"/>
    <w:rsid w:val="00A27408"/>
    <w:rsid w:val="00A314DF"/>
    <w:rsid w:val="00A31AFF"/>
    <w:rsid w:val="00A31BD6"/>
    <w:rsid w:val="00A31C3A"/>
    <w:rsid w:val="00A339C9"/>
    <w:rsid w:val="00A34DF7"/>
    <w:rsid w:val="00A34E8D"/>
    <w:rsid w:val="00A365C2"/>
    <w:rsid w:val="00A37223"/>
    <w:rsid w:val="00A37340"/>
    <w:rsid w:val="00A407B6"/>
    <w:rsid w:val="00A40B1D"/>
    <w:rsid w:val="00A416E0"/>
    <w:rsid w:val="00A430A1"/>
    <w:rsid w:val="00A43BEB"/>
    <w:rsid w:val="00A44B04"/>
    <w:rsid w:val="00A512D0"/>
    <w:rsid w:val="00A51AF8"/>
    <w:rsid w:val="00A53E26"/>
    <w:rsid w:val="00A5549B"/>
    <w:rsid w:val="00A5556C"/>
    <w:rsid w:val="00A5604D"/>
    <w:rsid w:val="00A565F8"/>
    <w:rsid w:val="00A56CBA"/>
    <w:rsid w:val="00A57BE8"/>
    <w:rsid w:val="00A608EF"/>
    <w:rsid w:val="00A61123"/>
    <w:rsid w:val="00A611EE"/>
    <w:rsid w:val="00A61D01"/>
    <w:rsid w:val="00A64CE8"/>
    <w:rsid w:val="00A66818"/>
    <w:rsid w:val="00A66ADD"/>
    <w:rsid w:val="00A72ED5"/>
    <w:rsid w:val="00A74072"/>
    <w:rsid w:val="00A752BB"/>
    <w:rsid w:val="00A767D4"/>
    <w:rsid w:val="00A76A2C"/>
    <w:rsid w:val="00A76B43"/>
    <w:rsid w:val="00A77A8C"/>
    <w:rsid w:val="00A811C7"/>
    <w:rsid w:val="00A818C8"/>
    <w:rsid w:val="00A820AF"/>
    <w:rsid w:val="00A82C0D"/>
    <w:rsid w:val="00A82E35"/>
    <w:rsid w:val="00A83D23"/>
    <w:rsid w:val="00A86083"/>
    <w:rsid w:val="00A87360"/>
    <w:rsid w:val="00A87B58"/>
    <w:rsid w:val="00A90E24"/>
    <w:rsid w:val="00A91B19"/>
    <w:rsid w:val="00A92006"/>
    <w:rsid w:val="00A93698"/>
    <w:rsid w:val="00A93BB2"/>
    <w:rsid w:val="00A95503"/>
    <w:rsid w:val="00A95AB9"/>
    <w:rsid w:val="00A9630B"/>
    <w:rsid w:val="00A96F5C"/>
    <w:rsid w:val="00A97640"/>
    <w:rsid w:val="00A9781F"/>
    <w:rsid w:val="00AA1A2D"/>
    <w:rsid w:val="00AA2F4F"/>
    <w:rsid w:val="00AB0CCA"/>
    <w:rsid w:val="00AB2658"/>
    <w:rsid w:val="00AB2D8F"/>
    <w:rsid w:val="00AB5412"/>
    <w:rsid w:val="00AB7FF6"/>
    <w:rsid w:val="00AC02DC"/>
    <w:rsid w:val="00AC2F6C"/>
    <w:rsid w:val="00AC4FD7"/>
    <w:rsid w:val="00AC7473"/>
    <w:rsid w:val="00AC76F9"/>
    <w:rsid w:val="00AD0076"/>
    <w:rsid w:val="00AD38F3"/>
    <w:rsid w:val="00AD5408"/>
    <w:rsid w:val="00AD60F7"/>
    <w:rsid w:val="00AD6B88"/>
    <w:rsid w:val="00AE6760"/>
    <w:rsid w:val="00AE7055"/>
    <w:rsid w:val="00AE77A1"/>
    <w:rsid w:val="00AF2B79"/>
    <w:rsid w:val="00AF3297"/>
    <w:rsid w:val="00AF3D6A"/>
    <w:rsid w:val="00AF42F6"/>
    <w:rsid w:val="00AF4742"/>
    <w:rsid w:val="00AF51DC"/>
    <w:rsid w:val="00AF79AE"/>
    <w:rsid w:val="00B030E0"/>
    <w:rsid w:val="00B03E21"/>
    <w:rsid w:val="00B052D8"/>
    <w:rsid w:val="00B05BD4"/>
    <w:rsid w:val="00B0749D"/>
    <w:rsid w:val="00B07892"/>
    <w:rsid w:val="00B101BA"/>
    <w:rsid w:val="00B13BB7"/>
    <w:rsid w:val="00B148AD"/>
    <w:rsid w:val="00B2071A"/>
    <w:rsid w:val="00B210A4"/>
    <w:rsid w:val="00B22FAA"/>
    <w:rsid w:val="00B258E7"/>
    <w:rsid w:val="00B269EF"/>
    <w:rsid w:val="00B27CA0"/>
    <w:rsid w:val="00B33C19"/>
    <w:rsid w:val="00B33D34"/>
    <w:rsid w:val="00B3452A"/>
    <w:rsid w:val="00B34DC1"/>
    <w:rsid w:val="00B356F9"/>
    <w:rsid w:val="00B36373"/>
    <w:rsid w:val="00B4289C"/>
    <w:rsid w:val="00B42A48"/>
    <w:rsid w:val="00B42DD1"/>
    <w:rsid w:val="00B42FC6"/>
    <w:rsid w:val="00B43702"/>
    <w:rsid w:val="00B44D0D"/>
    <w:rsid w:val="00B45940"/>
    <w:rsid w:val="00B46217"/>
    <w:rsid w:val="00B4733B"/>
    <w:rsid w:val="00B474E6"/>
    <w:rsid w:val="00B513C7"/>
    <w:rsid w:val="00B5154D"/>
    <w:rsid w:val="00B534E2"/>
    <w:rsid w:val="00B60B96"/>
    <w:rsid w:val="00B61A84"/>
    <w:rsid w:val="00B6391D"/>
    <w:rsid w:val="00B6453C"/>
    <w:rsid w:val="00B67147"/>
    <w:rsid w:val="00B6717B"/>
    <w:rsid w:val="00B67348"/>
    <w:rsid w:val="00B72551"/>
    <w:rsid w:val="00B7312F"/>
    <w:rsid w:val="00B76C16"/>
    <w:rsid w:val="00B77E67"/>
    <w:rsid w:val="00B814A5"/>
    <w:rsid w:val="00B81956"/>
    <w:rsid w:val="00B81BBB"/>
    <w:rsid w:val="00B81F6C"/>
    <w:rsid w:val="00B823AA"/>
    <w:rsid w:val="00B824E7"/>
    <w:rsid w:val="00B8279F"/>
    <w:rsid w:val="00B828DE"/>
    <w:rsid w:val="00B84263"/>
    <w:rsid w:val="00B84B18"/>
    <w:rsid w:val="00B85D01"/>
    <w:rsid w:val="00B937F3"/>
    <w:rsid w:val="00B946AB"/>
    <w:rsid w:val="00B947FF"/>
    <w:rsid w:val="00B94D9B"/>
    <w:rsid w:val="00B95886"/>
    <w:rsid w:val="00B9695D"/>
    <w:rsid w:val="00BA2C3D"/>
    <w:rsid w:val="00BA3876"/>
    <w:rsid w:val="00BA45DB"/>
    <w:rsid w:val="00BA5145"/>
    <w:rsid w:val="00BA683E"/>
    <w:rsid w:val="00BB1184"/>
    <w:rsid w:val="00BB1351"/>
    <w:rsid w:val="00BB1364"/>
    <w:rsid w:val="00BB148B"/>
    <w:rsid w:val="00BB35EA"/>
    <w:rsid w:val="00BC005A"/>
    <w:rsid w:val="00BC068D"/>
    <w:rsid w:val="00BC2257"/>
    <w:rsid w:val="00BC235D"/>
    <w:rsid w:val="00BC3E0C"/>
    <w:rsid w:val="00BC3EDC"/>
    <w:rsid w:val="00BC5401"/>
    <w:rsid w:val="00BC5F9E"/>
    <w:rsid w:val="00BC6292"/>
    <w:rsid w:val="00BC7CD2"/>
    <w:rsid w:val="00BD4534"/>
    <w:rsid w:val="00BE142A"/>
    <w:rsid w:val="00BE42F8"/>
    <w:rsid w:val="00BE4714"/>
    <w:rsid w:val="00BE4B43"/>
    <w:rsid w:val="00BE5799"/>
    <w:rsid w:val="00BE6011"/>
    <w:rsid w:val="00BE7881"/>
    <w:rsid w:val="00BE7BB9"/>
    <w:rsid w:val="00BF2AF4"/>
    <w:rsid w:val="00BF2ED8"/>
    <w:rsid w:val="00BF4184"/>
    <w:rsid w:val="00BF6018"/>
    <w:rsid w:val="00C0007A"/>
    <w:rsid w:val="00C01262"/>
    <w:rsid w:val="00C0211F"/>
    <w:rsid w:val="00C03317"/>
    <w:rsid w:val="00C038B8"/>
    <w:rsid w:val="00C0526B"/>
    <w:rsid w:val="00C05D25"/>
    <w:rsid w:val="00C0601E"/>
    <w:rsid w:val="00C06059"/>
    <w:rsid w:val="00C077F9"/>
    <w:rsid w:val="00C10745"/>
    <w:rsid w:val="00C12047"/>
    <w:rsid w:val="00C13EE9"/>
    <w:rsid w:val="00C148F4"/>
    <w:rsid w:val="00C1625A"/>
    <w:rsid w:val="00C1729C"/>
    <w:rsid w:val="00C2082F"/>
    <w:rsid w:val="00C22134"/>
    <w:rsid w:val="00C22B0C"/>
    <w:rsid w:val="00C25EF6"/>
    <w:rsid w:val="00C2605D"/>
    <w:rsid w:val="00C31400"/>
    <w:rsid w:val="00C31A35"/>
    <w:rsid w:val="00C31ADA"/>
    <w:rsid w:val="00C31D30"/>
    <w:rsid w:val="00C320CA"/>
    <w:rsid w:val="00C3318E"/>
    <w:rsid w:val="00C331ED"/>
    <w:rsid w:val="00C33B7B"/>
    <w:rsid w:val="00C355FD"/>
    <w:rsid w:val="00C35F37"/>
    <w:rsid w:val="00C363BA"/>
    <w:rsid w:val="00C374E6"/>
    <w:rsid w:val="00C40B62"/>
    <w:rsid w:val="00C41878"/>
    <w:rsid w:val="00C41C3C"/>
    <w:rsid w:val="00C42B87"/>
    <w:rsid w:val="00C43240"/>
    <w:rsid w:val="00C44753"/>
    <w:rsid w:val="00C45FD2"/>
    <w:rsid w:val="00C45FF5"/>
    <w:rsid w:val="00C46343"/>
    <w:rsid w:val="00C47D47"/>
    <w:rsid w:val="00C52279"/>
    <w:rsid w:val="00C554B0"/>
    <w:rsid w:val="00C62AB7"/>
    <w:rsid w:val="00C643FC"/>
    <w:rsid w:val="00C648BB"/>
    <w:rsid w:val="00C67827"/>
    <w:rsid w:val="00C70FDE"/>
    <w:rsid w:val="00C727CF"/>
    <w:rsid w:val="00C72E18"/>
    <w:rsid w:val="00C73C65"/>
    <w:rsid w:val="00C7491C"/>
    <w:rsid w:val="00C7691F"/>
    <w:rsid w:val="00C77087"/>
    <w:rsid w:val="00C8106C"/>
    <w:rsid w:val="00C81BE6"/>
    <w:rsid w:val="00C82381"/>
    <w:rsid w:val="00C824A2"/>
    <w:rsid w:val="00C8722E"/>
    <w:rsid w:val="00C90968"/>
    <w:rsid w:val="00C90C0A"/>
    <w:rsid w:val="00C917F0"/>
    <w:rsid w:val="00C93AA5"/>
    <w:rsid w:val="00C93F38"/>
    <w:rsid w:val="00C94037"/>
    <w:rsid w:val="00CA58F8"/>
    <w:rsid w:val="00CA5EBD"/>
    <w:rsid w:val="00CA6AB9"/>
    <w:rsid w:val="00CB4BFA"/>
    <w:rsid w:val="00CB5614"/>
    <w:rsid w:val="00CB5658"/>
    <w:rsid w:val="00CB669F"/>
    <w:rsid w:val="00CB704C"/>
    <w:rsid w:val="00CB7368"/>
    <w:rsid w:val="00CC7297"/>
    <w:rsid w:val="00CD0E00"/>
    <w:rsid w:val="00CD48D7"/>
    <w:rsid w:val="00CD5600"/>
    <w:rsid w:val="00CD6E39"/>
    <w:rsid w:val="00CD6EC8"/>
    <w:rsid w:val="00CD7C72"/>
    <w:rsid w:val="00CE359D"/>
    <w:rsid w:val="00CE4636"/>
    <w:rsid w:val="00CE5B39"/>
    <w:rsid w:val="00CE5DA6"/>
    <w:rsid w:val="00CE6A94"/>
    <w:rsid w:val="00CE70B0"/>
    <w:rsid w:val="00CF0B9D"/>
    <w:rsid w:val="00CF101F"/>
    <w:rsid w:val="00CF2AFE"/>
    <w:rsid w:val="00CF4A93"/>
    <w:rsid w:val="00CF5FB8"/>
    <w:rsid w:val="00CF678E"/>
    <w:rsid w:val="00CF6E1F"/>
    <w:rsid w:val="00CF6E91"/>
    <w:rsid w:val="00CF7682"/>
    <w:rsid w:val="00CF7F6A"/>
    <w:rsid w:val="00D00394"/>
    <w:rsid w:val="00D00656"/>
    <w:rsid w:val="00D006D7"/>
    <w:rsid w:val="00D01406"/>
    <w:rsid w:val="00D017AD"/>
    <w:rsid w:val="00D01816"/>
    <w:rsid w:val="00D01C58"/>
    <w:rsid w:val="00D020E5"/>
    <w:rsid w:val="00D03098"/>
    <w:rsid w:val="00D10030"/>
    <w:rsid w:val="00D1136E"/>
    <w:rsid w:val="00D11CFA"/>
    <w:rsid w:val="00D12530"/>
    <w:rsid w:val="00D13C64"/>
    <w:rsid w:val="00D16CB0"/>
    <w:rsid w:val="00D17E98"/>
    <w:rsid w:val="00D17F5D"/>
    <w:rsid w:val="00D205F4"/>
    <w:rsid w:val="00D2100C"/>
    <w:rsid w:val="00D21ED2"/>
    <w:rsid w:val="00D222BE"/>
    <w:rsid w:val="00D22889"/>
    <w:rsid w:val="00D23152"/>
    <w:rsid w:val="00D23D1E"/>
    <w:rsid w:val="00D2454E"/>
    <w:rsid w:val="00D25D6E"/>
    <w:rsid w:val="00D274D3"/>
    <w:rsid w:val="00D276CE"/>
    <w:rsid w:val="00D30415"/>
    <w:rsid w:val="00D304E2"/>
    <w:rsid w:val="00D309A8"/>
    <w:rsid w:val="00D340CC"/>
    <w:rsid w:val="00D36826"/>
    <w:rsid w:val="00D37E83"/>
    <w:rsid w:val="00D4072F"/>
    <w:rsid w:val="00D40858"/>
    <w:rsid w:val="00D41F13"/>
    <w:rsid w:val="00D43C55"/>
    <w:rsid w:val="00D46F3A"/>
    <w:rsid w:val="00D46FF9"/>
    <w:rsid w:val="00D47027"/>
    <w:rsid w:val="00D47FD5"/>
    <w:rsid w:val="00D50BAD"/>
    <w:rsid w:val="00D54975"/>
    <w:rsid w:val="00D54E0B"/>
    <w:rsid w:val="00D55A7E"/>
    <w:rsid w:val="00D55EE5"/>
    <w:rsid w:val="00D577C6"/>
    <w:rsid w:val="00D610FE"/>
    <w:rsid w:val="00D62BDC"/>
    <w:rsid w:val="00D63167"/>
    <w:rsid w:val="00D634F6"/>
    <w:rsid w:val="00D643D7"/>
    <w:rsid w:val="00D65235"/>
    <w:rsid w:val="00D65FF7"/>
    <w:rsid w:val="00D70233"/>
    <w:rsid w:val="00D72F87"/>
    <w:rsid w:val="00D730D5"/>
    <w:rsid w:val="00D765F3"/>
    <w:rsid w:val="00D773D0"/>
    <w:rsid w:val="00D80A67"/>
    <w:rsid w:val="00D81109"/>
    <w:rsid w:val="00D832E3"/>
    <w:rsid w:val="00D84848"/>
    <w:rsid w:val="00D84A2D"/>
    <w:rsid w:val="00D85351"/>
    <w:rsid w:val="00D8587B"/>
    <w:rsid w:val="00D85B68"/>
    <w:rsid w:val="00D90BD1"/>
    <w:rsid w:val="00D90FD2"/>
    <w:rsid w:val="00D940A6"/>
    <w:rsid w:val="00D94530"/>
    <w:rsid w:val="00D95F9E"/>
    <w:rsid w:val="00D96AAA"/>
    <w:rsid w:val="00DA00E2"/>
    <w:rsid w:val="00DA0386"/>
    <w:rsid w:val="00DA14FD"/>
    <w:rsid w:val="00DA1CA1"/>
    <w:rsid w:val="00DA1DCF"/>
    <w:rsid w:val="00DA2C10"/>
    <w:rsid w:val="00DA3AA4"/>
    <w:rsid w:val="00DA41EF"/>
    <w:rsid w:val="00DA5560"/>
    <w:rsid w:val="00DB08DA"/>
    <w:rsid w:val="00DB22AA"/>
    <w:rsid w:val="00DB330C"/>
    <w:rsid w:val="00DB3566"/>
    <w:rsid w:val="00DB445C"/>
    <w:rsid w:val="00DB5857"/>
    <w:rsid w:val="00DB7528"/>
    <w:rsid w:val="00DC3755"/>
    <w:rsid w:val="00DC3A66"/>
    <w:rsid w:val="00DC4437"/>
    <w:rsid w:val="00DD0E10"/>
    <w:rsid w:val="00DD248B"/>
    <w:rsid w:val="00DD2506"/>
    <w:rsid w:val="00DD26D2"/>
    <w:rsid w:val="00DD2DF2"/>
    <w:rsid w:val="00DD45C4"/>
    <w:rsid w:val="00DD4B35"/>
    <w:rsid w:val="00DE127E"/>
    <w:rsid w:val="00DE1296"/>
    <w:rsid w:val="00DE1976"/>
    <w:rsid w:val="00DE3712"/>
    <w:rsid w:val="00DE49BA"/>
    <w:rsid w:val="00DE7966"/>
    <w:rsid w:val="00DE7C7E"/>
    <w:rsid w:val="00DF10E6"/>
    <w:rsid w:val="00DF23E0"/>
    <w:rsid w:val="00DF2A65"/>
    <w:rsid w:val="00DF3E3A"/>
    <w:rsid w:val="00DF6F14"/>
    <w:rsid w:val="00DF742F"/>
    <w:rsid w:val="00DF7E3E"/>
    <w:rsid w:val="00E00EA9"/>
    <w:rsid w:val="00E01820"/>
    <w:rsid w:val="00E03E6A"/>
    <w:rsid w:val="00E048D1"/>
    <w:rsid w:val="00E04D20"/>
    <w:rsid w:val="00E070FD"/>
    <w:rsid w:val="00E1144F"/>
    <w:rsid w:val="00E11695"/>
    <w:rsid w:val="00E11758"/>
    <w:rsid w:val="00E133D2"/>
    <w:rsid w:val="00E14364"/>
    <w:rsid w:val="00E177FC"/>
    <w:rsid w:val="00E21630"/>
    <w:rsid w:val="00E21EA8"/>
    <w:rsid w:val="00E25338"/>
    <w:rsid w:val="00E27277"/>
    <w:rsid w:val="00E30D78"/>
    <w:rsid w:val="00E33E29"/>
    <w:rsid w:val="00E34A15"/>
    <w:rsid w:val="00E35B65"/>
    <w:rsid w:val="00E36D86"/>
    <w:rsid w:val="00E37F5B"/>
    <w:rsid w:val="00E40AC0"/>
    <w:rsid w:val="00E417B6"/>
    <w:rsid w:val="00E43581"/>
    <w:rsid w:val="00E438E7"/>
    <w:rsid w:val="00E44142"/>
    <w:rsid w:val="00E44A84"/>
    <w:rsid w:val="00E45A45"/>
    <w:rsid w:val="00E50AEB"/>
    <w:rsid w:val="00E5170E"/>
    <w:rsid w:val="00E52405"/>
    <w:rsid w:val="00E52DBA"/>
    <w:rsid w:val="00E53625"/>
    <w:rsid w:val="00E53B0F"/>
    <w:rsid w:val="00E54A39"/>
    <w:rsid w:val="00E54B8D"/>
    <w:rsid w:val="00E55C84"/>
    <w:rsid w:val="00E5678E"/>
    <w:rsid w:val="00E6004D"/>
    <w:rsid w:val="00E63CD5"/>
    <w:rsid w:val="00E63E6B"/>
    <w:rsid w:val="00E63EF8"/>
    <w:rsid w:val="00E64121"/>
    <w:rsid w:val="00E67D39"/>
    <w:rsid w:val="00E72665"/>
    <w:rsid w:val="00E72E58"/>
    <w:rsid w:val="00E73751"/>
    <w:rsid w:val="00E741AE"/>
    <w:rsid w:val="00E753F0"/>
    <w:rsid w:val="00E77858"/>
    <w:rsid w:val="00E778BA"/>
    <w:rsid w:val="00E77D52"/>
    <w:rsid w:val="00E8002B"/>
    <w:rsid w:val="00E80E17"/>
    <w:rsid w:val="00E81978"/>
    <w:rsid w:val="00E82B1F"/>
    <w:rsid w:val="00E82C35"/>
    <w:rsid w:val="00E8322A"/>
    <w:rsid w:val="00E853B4"/>
    <w:rsid w:val="00E8585D"/>
    <w:rsid w:val="00E87BE2"/>
    <w:rsid w:val="00E913FF"/>
    <w:rsid w:val="00E91537"/>
    <w:rsid w:val="00E9250B"/>
    <w:rsid w:val="00E927F7"/>
    <w:rsid w:val="00E93E3E"/>
    <w:rsid w:val="00E9405E"/>
    <w:rsid w:val="00E94920"/>
    <w:rsid w:val="00E9596D"/>
    <w:rsid w:val="00E96007"/>
    <w:rsid w:val="00E96B34"/>
    <w:rsid w:val="00E96DAE"/>
    <w:rsid w:val="00E9761B"/>
    <w:rsid w:val="00EA20DC"/>
    <w:rsid w:val="00EA237D"/>
    <w:rsid w:val="00EA37CD"/>
    <w:rsid w:val="00EA4D44"/>
    <w:rsid w:val="00EA4F16"/>
    <w:rsid w:val="00EA6500"/>
    <w:rsid w:val="00EB0123"/>
    <w:rsid w:val="00EB0689"/>
    <w:rsid w:val="00EB3A5E"/>
    <w:rsid w:val="00EB3DB9"/>
    <w:rsid w:val="00EB5C17"/>
    <w:rsid w:val="00EB6936"/>
    <w:rsid w:val="00EC0569"/>
    <w:rsid w:val="00EC5428"/>
    <w:rsid w:val="00EC70AF"/>
    <w:rsid w:val="00EC76F7"/>
    <w:rsid w:val="00ED036C"/>
    <w:rsid w:val="00ED087F"/>
    <w:rsid w:val="00ED147B"/>
    <w:rsid w:val="00ED1DF6"/>
    <w:rsid w:val="00ED220C"/>
    <w:rsid w:val="00ED3C70"/>
    <w:rsid w:val="00ED3E05"/>
    <w:rsid w:val="00ED7396"/>
    <w:rsid w:val="00ED7C09"/>
    <w:rsid w:val="00EE1A2D"/>
    <w:rsid w:val="00EE2419"/>
    <w:rsid w:val="00EE2474"/>
    <w:rsid w:val="00EE24AD"/>
    <w:rsid w:val="00EE4DFD"/>
    <w:rsid w:val="00EE6198"/>
    <w:rsid w:val="00EF05A7"/>
    <w:rsid w:val="00EF094E"/>
    <w:rsid w:val="00EF30C2"/>
    <w:rsid w:val="00EF48ED"/>
    <w:rsid w:val="00EF50AA"/>
    <w:rsid w:val="00EF5B25"/>
    <w:rsid w:val="00F00667"/>
    <w:rsid w:val="00F02701"/>
    <w:rsid w:val="00F03F5D"/>
    <w:rsid w:val="00F06C95"/>
    <w:rsid w:val="00F071D8"/>
    <w:rsid w:val="00F10742"/>
    <w:rsid w:val="00F10793"/>
    <w:rsid w:val="00F10AD8"/>
    <w:rsid w:val="00F11906"/>
    <w:rsid w:val="00F129DC"/>
    <w:rsid w:val="00F14822"/>
    <w:rsid w:val="00F158D0"/>
    <w:rsid w:val="00F169C1"/>
    <w:rsid w:val="00F20D77"/>
    <w:rsid w:val="00F22CEC"/>
    <w:rsid w:val="00F24AC9"/>
    <w:rsid w:val="00F24D9A"/>
    <w:rsid w:val="00F26DF6"/>
    <w:rsid w:val="00F2711B"/>
    <w:rsid w:val="00F2770E"/>
    <w:rsid w:val="00F30C07"/>
    <w:rsid w:val="00F3217E"/>
    <w:rsid w:val="00F34A20"/>
    <w:rsid w:val="00F36EBA"/>
    <w:rsid w:val="00F379B7"/>
    <w:rsid w:val="00F37E5F"/>
    <w:rsid w:val="00F409BB"/>
    <w:rsid w:val="00F42832"/>
    <w:rsid w:val="00F42C7B"/>
    <w:rsid w:val="00F42D77"/>
    <w:rsid w:val="00F4329D"/>
    <w:rsid w:val="00F43BBD"/>
    <w:rsid w:val="00F43F73"/>
    <w:rsid w:val="00F459AF"/>
    <w:rsid w:val="00F464C3"/>
    <w:rsid w:val="00F46A26"/>
    <w:rsid w:val="00F46DB0"/>
    <w:rsid w:val="00F47342"/>
    <w:rsid w:val="00F4745C"/>
    <w:rsid w:val="00F47FEB"/>
    <w:rsid w:val="00F5099E"/>
    <w:rsid w:val="00F525AA"/>
    <w:rsid w:val="00F525FA"/>
    <w:rsid w:val="00F52E49"/>
    <w:rsid w:val="00F53B6C"/>
    <w:rsid w:val="00F558D4"/>
    <w:rsid w:val="00F56604"/>
    <w:rsid w:val="00F56B98"/>
    <w:rsid w:val="00F56E0B"/>
    <w:rsid w:val="00F579E1"/>
    <w:rsid w:val="00F57F2E"/>
    <w:rsid w:val="00F61CB6"/>
    <w:rsid w:val="00F643B9"/>
    <w:rsid w:val="00F71AF7"/>
    <w:rsid w:val="00F72EE8"/>
    <w:rsid w:val="00F74B73"/>
    <w:rsid w:val="00F75067"/>
    <w:rsid w:val="00F76FE7"/>
    <w:rsid w:val="00F801F1"/>
    <w:rsid w:val="00F80413"/>
    <w:rsid w:val="00F8065A"/>
    <w:rsid w:val="00F809F5"/>
    <w:rsid w:val="00F81B6B"/>
    <w:rsid w:val="00F820FC"/>
    <w:rsid w:val="00F82139"/>
    <w:rsid w:val="00F832B1"/>
    <w:rsid w:val="00F85E35"/>
    <w:rsid w:val="00F911CB"/>
    <w:rsid w:val="00F926C7"/>
    <w:rsid w:val="00F9713F"/>
    <w:rsid w:val="00F97CF3"/>
    <w:rsid w:val="00F97D6C"/>
    <w:rsid w:val="00FA02A4"/>
    <w:rsid w:val="00FA1DA7"/>
    <w:rsid w:val="00FA4A07"/>
    <w:rsid w:val="00FA5741"/>
    <w:rsid w:val="00FA6864"/>
    <w:rsid w:val="00FA6C19"/>
    <w:rsid w:val="00FA6CA0"/>
    <w:rsid w:val="00FB05FB"/>
    <w:rsid w:val="00FB0B9C"/>
    <w:rsid w:val="00FB1D65"/>
    <w:rsid w:val="00FB210C"/>
    <w:rsid w:val="00FB21C9"/>
    <w:rsid w:val="00FB4963"/>
    <w:rsid w:val="00FB5288"/>
    <w:rsid w:val="00FB6FF5"/>
    <w:rsid w:val="00FB7196"/>
    <w:rsid w:val="00FB780B"/>
    <w:rsid w:val="00FC1620"/>
    <w:rsid w:val="00FC2F2A"/>
    <w:rsid w:val="00FC4AE9"/>
    <w:rsid w:val="00FC7D7E"/>
    <w:rsid w:val="00FD0165"/>
    <w:rsid w:val="00FD3110"/>
    <w:rsid w:val="00FD3FA4"/>
    <w:rsid w:val="00FD64C1"/>
    <w:rsid w:val="00FD6B87"/>
    <w:rsid w:val="00FD6F0B"/>
    <w:rsid w:val="00FD7BD0"/>
    <w:rsid w:val="00FE3632"/>
    <w:rsid w:val="00FE4466"/>
    <w:rsid w:val="00FE6D29"/>
    <w:rsid w:val="00FF1B69"/>
    <w:rsid w:val="00FF2002"/>
    <w:rsid w:val="00FF5D9C"/>
    <w:rsid w:val="00FF642B"/>
    <w:rsid w:val="00FF76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EBED2"/>
  <w15:chartTrackingRefBased/>
  <w15:docId w15:val="{DF5637F8-F80A-4C59-83E7-D9D3B077B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4"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556DDE"/>
    <w:rPr>
      <w:color w:val="0000FF"/>
      <w:u w:val="single"/>
    </w:rPr>
  </w:style>
  <w:style w:type="paragraph" w:styleId="TOC1">
    <w:name w:val="toc 1"/>
    <w:basedOn w:val="Normal"/>
    <w:next w:val="Normal"/>
    <w:autoRedefine/>
    <w:uiPriority w:val="39"/>
    <w:unhideWhenUsed/>
    <w:rsid w:val="00104B5D"/>
    <w:pPr>
      <w:spacing w:after="100"/>
    </w:pPr>
  </w:style>
  <w:style w:type="paragraph" w:styleId="TOC2">
    <w:name w:val="toc 2"/>
    <w:basedOn w:val="Normal"/>
    <w:next w:val="Normal"/>
    <w:autoRedefine/>
    <w:uiPriority w:val="39"/>
    <w:unhideWhenUsed/>
    <w:rsid w:val="00104B5D"/>
    <w:pPr>
      <w:spacing w:after="100"/>
      <w:ind w:left="240"/>
    </w:pPr>
  </w:style>
  <w:style w:type="paragraph" w:styleId="TOC3">
    <w:name w:val="toc 3"/>
    <w:basedOn w:val="Normal"/>
    <w:next w:val="Normal"/>
    <w:autoRedefine/>
    <w:uiPriority w:val="39"/>
    <w:unhideWhenUsed/>
    <w:rsid w:val="00104B5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673866">
      <w:bodyDiv w:val="1"/>
      <w:marLeft w:val="0"/>
      <w:marRight w:val="0"/>
      <w:marTop w:val="0"/>
      <w:marBottom w:val="0"/>
      <w:divBdr>
        <w:top w:val="none" w:sz="0" w:space="0" w:color="auto"/>
        <w:left w:val="none" w:sz="0" w:space="0" w:color="auto"/>
        <w:bottom w:val="none" w:sz="0" w:space="0" w:color="auto"/>
        <w:right w:val="none" w:sz="0" w:space="0" w:color="auto"/>
      </w:divBdr>
    </w:div>
    <w:div w:id="112479151">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2817624">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9485492">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23048943">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15174769">
      <w:bodyDiv w:val="1"/>
      <w:marLeft w:val="0"/>
      <w:marRight w:val="0"/>
      <w:marTop w:val="0"/>
      <w:marBottom w:val="0"/>
      <w:divBdr>
        <w:top w:val="none" w:sz="0" w:space="0" w:color="auto"/>
        <w:left w:val="none" w:sz="0" w:space="0" w:color="auto"/>
        <w:bottom w:val="none" w:sz="0" w:space="0" w:color="auto"/>
        <w:right w:val="none" w:sz="0" w:space="0" w:color="auto"/>
      </w:divBdr>
    </w:div>
    <w:div w:id="426853444">
      <w:bodyDiv w:val="1"/>
      <w:marLeft w:val="0"/>
      <w:marRight w:val="0"/>
      <w:marTop w:val="0"/>
      <w:marBottom w:val="0"/>
      <w:divBdr>
        <w:top w:val="none" w:sz="0" w:space="0" w:color="auto"/>
        <w:left w:val="none" w:sz="0" w:space="0" w:color="auto"/>
        <w:bottom w:val="none" w:sz="0" w:space="0" w:color="auto"/>
        <w:right w:val="none" w:sz="0" w:space="0" w:color="auto"/>
      </w:divBdr>
    </w:div>
    <w:div w:id="437524509">
      <w:bodyDiv w:val="1"/>
      <w:marLeft w:val="0"/>
      <w:marRight w:val="0"/>
      <w:marTop w:val="0"/>
      <w:marBottom w:val="0"/>
      <w:divBdr>
        <w:top w:val="none" w:sz="0" w:space="0" w:color="auto"/>
        <w:left w:val="none" w:sz="0" w:space="0" w:color="auto"/>
        <w:bottom w:val="none" w:sz="0" w:space="0" w:color="auto"/>
        <w:right w:val="none" w:sz="0" w:space="0" w:color="auto"/>
      </w:divBdr>
    </w:div>
    <w:div w:id="451362353">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2624962">
      <w:bodyDiv w:val="1"/>
      <w:marLeft w:val="0"/>
      <w:marRight w:val="0"/>
      <w:marTop w:val="0"/>
      <w:marBottom w:val="0"/>
      <w:divBdr>
        <w:top w:val="none" w:sz="0" w:space="0" w:color="auto"/>
        <w:left w:val="none" w:sz="0" w:space="0" w:color="auto"/>
        <w:bottom w:val="none" w:sz="0" w:space="0" w:color="auto"/>
        <w:right w:val="none" w:sz="0" w:space="0" w:color="auto"/>
      </w:divBdr>
    </w:div>
    <w:div w:id="467746525">
      <w:bodyDiv w:val="1"/>
      <w:marLeft w:val="0"/>
      <w:marRight w:val="0"/>
      <w:marTop w:val="0"/>
      <w:marBottom w:val="0"/>
      <w:divBdr>
        <w:top w:val="none" w:sz="0" w:space="0" w:color="auto"/>
        <w:left w:val="none" w:sz="0" w:space="0" w:color="auto"/>
        <w:bottom w:val="none" w:sz="0" w:space="0" w:color="auto"/>
        <w:right w:val="none" w:sz="0" w:space="0" w:color="auto"/>
      </w:divBdr>
    </w:div>
    <w:div w:id="480654759">
      <w:bodyDiv w:val="1"/>
      <w:marLeft w:val="0"/>
      <w:marRight w:val="0"/>
      <w:marTop w:val="0"/>
      <w:marBottom w:val="0"/>
      <w:divBdr>
        <w:top w:val="none" w:sz="0" w:space="0" w:color="auto"/>
        <w:left w:val="none" w:sz="0" w:space="0" w:color="auto"/>
        <w:bottom w:val="none" w:sz="0" w:space="0" w:color="auto"/>
        <w:right w:val="none" w:sz="0" w:space="0" w:color="auto"/>
      </w:divBdr>
    </w:div>
    <w:div w:id="556665581">
      <w:bodyDiv w:val="1"/>
      <w:marLeft w:val="0"/>
      <w:marRight w:val="0"/>
      <w:marTop w:val="0"/>
      <w:marBottom w:val="0"/>
      <w:divBdr>
        <w:top w:val="none" w:sz="0" w:space="0" w:color="auto"/>
        <w:left w:val="none" w:sz="0" w:space="0" w:color="auto"/>
        <w:bottom w:val="none" w:sz="0" w:space="0" w:color="auto"/>
        <w:right w:val="none" w:sz="0" w:space="0" w:color="auto"/>
      </w:divBdr>
    </w:div>
    <w:div w:id="63796015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8964864">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98817985">
      <w:bodyDiv w:val="1"/>
      <w:marLeft w:val="0"/>
      <w:marRight w:val="0"/>
      <w:marTop w:val="0"/>
      <w:marBottom w:val="0"/>
      <w:divBdr>
        <w:top w:val="none" w:sz="0" w:space="0" w:color="auto"/>
        <w:left w:val="none" w:sz="0" w:space="0" w:color="auto"/>
        <w:bottom w:val="none" w:sz="0" w:space="0" w:color="auto"/>
        <w:right w:val="none" w:sz="0" w:space="0" w:color="auto"/>
      </w:divBdr>
    </w:div>
    <w:div w:id="703990896">
      <w:bodyDiv w:val="1"/>
      <w:marLeft w:val="0"/>
      <w:marRight w:val="0"/>
      <w:marTop w:val="0"/>
      <w:marBottom w:val="0"/>
      <w:divBdr>
        <w:top w:val="none" w:sz="0" w:space="0" w:color="auto"/>
        <w:left w:val="none" w:sz="0" w:space="0" w:color="auto"/>
        <w:bottom w:val="none" w:sz="0" w:space="0" w:color="auto"/>
        <w:right w:val="none" w:sz="0" w:space="0" w:color="auto"/>
      </w:divBdr>
      <w:divsChild>
        <w:div w:id="142704525">
          <w:marLeft w:val="0"/>
          <w:marRight w:val="0"/>
          <w:marTop w:val="0"/>
          <w:marBottom w:val="0"/>
          <w:divBdr>
            <w:top w:val="single" w:sz="6" w:space="4" w:color="ABABAB"/>
            <w:left w:val="single" w:sz="6" w:space="4" w:color="ABABAB"/>
            <w:bottom w:val="single" w:sz="6" w:space="4" w:color="ABABAB"/>
            <w:right w:val="single" w:sz="6" w:space="4" w:color="ABABAB"/>
          </w:divBdr>
          <w:divsChild>
            <w:div w:id="266817555">
              <w:marLeft w:val="0"/>
              <w:marRight w:val="0"/>
              <w:marTop w:val="0"/>
              <w:marBottom w:val="0"/>
              <w:divBdr>
                <w:top w:val="none" w:sz="0" w:space="0" w:color="auto"/>
                <w:left w:val="none" w:sz="0" w:space="0" w:color="auto"/>
                <w:bottom w:val="none" w:sz="0" w:space="0" w:color="auto"/>
                <w:right w:val="none" w:sz="0" w:space="0" w:color="auto"/>
              </w:divBdr>
              <w:divsChild>
                <w:div w:id="1492675415">
                  <w:marLeft w:val="0"/>
                  <w:marRight w:val="0"/>
                  <w:marTop w:val="0"/>
                  <w:marBottom w:val="0"/>
                  <w:divBdr>
                    <w:top w:val="none" w:sz="0" w:space="0" w:color="auto"/>
                    <w:left w:val="none" w:sz="0" w:space="0" w:color="auto"/>
                    <w:bottom w:val="none" w:sz="0" w:space="0" w:color="auto"/>
                    <w:right w:val="none" w:sz="0" w:space="0" w:color="auto"/>
                  </w:divBdr>
                  <w:divsChild>
                    <w:div w:id="1777365973">
                      <w:marLeft w:val="0"/>
                      <w:marRight w:val="0"/>
                      <w:marTop w:val="0"/>
                      <w:marBottom w:val="0"/>
                      <w:divBdr>
                        <w:top w:val="none" w:sz="0" w:space="0" w:color="auto"/>
                        <w:left w:val="none" w:sz="0" w:space="0" w:color="auto"/>
                        <w:bottom w:val="none" w:sz="0" w:space="0" w:color="auto"/>
                        <w:right w:val="none" w:sz="0" w:space="0" w:color="auto"/>
                      </w:divBdr>
                      <w:divsChild>
                        <w:div w:id="1466001748">
                          <w:marLeft w:val="0"/>
                          <w:marRight w:val="0"/>
                          <w:marTop w:val="0"/>
                          <w:marBottom w:val="0"/>
                          <w:divBdr>
                            <w:top w:val="none" w:sz="0" w:space="0" w:color="auto"/>
                            <w:left w:val="none" w:sz="0" w:space="0" w:color="auto"/>
                            <w:bottom w:val="none" w:sz="0" w:space="0" w:color="auto"/>
                            <w:right w:val="none" w:sz="0" w:space="0" w:color="auto"/>
                          </w:divBdr>
                          <w:divsChild>
                            <w:div w:id="88109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6616141">
          <w:marLeft w:val="0"/>
          <w:marRight w:val="0"/>
          <w:marTop w:val="0"/>
          <w:marBottom w:val="0"/>
          <w:divBdr>
            <w:top w:val="single" w:sz="6" w:space="4" w:color="auto"/>
            <w:left w:val="single" w:sz="6" w:space="4" w:color="auto"/>
            <w:bottom w:val="single" w:sz="6" w:space="4" w:color="auto"/>
            <w:right w:val="single" w:sz="6" w:space="4" w:color="auto"/>
          </w:divBdr>
          <w:divsChild>
            <w:div w:id="1245797343">
              <w:marLeft w:val="0"/>
              <w:marRight w:val="0"/>
              <w:marTop w:val="0"/>
              <w:marBottom w:val="0"/>
              <w:divBdr>
                <w:top w:val="none" w:sz="0" w:space="0" w:color="auto"/>
                <w:left w:val="none" w:sz="0" w:space="0" w:color="auto"/>
                <w:bottom w:val="none" w:sz="0" w:space="0" w:color="auto"/>
                <w:right w:val="none" w:sz="0" w:space="0" w:color="auto"/>
              </w:divBdr>
              <w:divsChild>
                <w:div w:id="2029524972">
                  <w:marLeft w:val="0"/>
                  <w:marRight w:val="0"/>
                  <w:marTop w:val="0"/>
                  <w:marBottom w:val="0"/>
                  <w:divBdr>
                    <w:top w:val="single" w:sz="6" w:space="5" w:color="auto"/>
                    <w:left w:val="none" w:sz="0" w:space="0" w:color="auto"/>
                    <w:bottom w:val="none" w:sz="0" w:space="0" w:color="auto"/>
                    <w:right w:val="none" w:sz="0" w:space="0" w:color="auto"/>
                  </w:divBdr>
                </w:div>
                <w:div w:id="589774981">
                  <w:marLeft w:val="0"/>
                  <w:marRight w:val="0"/>
                  <w:marTop w:val="0"/>
                  <w:marBottom w:val="0"/>
                  <w:divBdr>
                    <w:top w:val="none" w:sz="0" w:space="0" w:color="auto"/>
                    <w:left w:val="none" w:sz="0" w:space="0" w:color="auto"/>
                    <w:bottom w:val="none" w:sz="0" w:space="0" w:color="auto"/>
                    <w:right w:val="none" w:sz="0" w:space="0" w:color="auto"/>
                  </w:divBdr>
                  <w:divsChild>
                    <w:div w:id="879516179">
                      <w:marLeft w:val="0"/>
                      <w:marRight w:val="0"/>
                      <w:marTop w:val="0"/>
                      <w:marBottom w:val="0"/>
                      <w:divBdr>
                        <w:top w:val="single" w:sz="6" w:space="0" w:color="CFCFCF"/>
                        <w:left w:val="single" w:sz="6" w:space="0" w:color="CFCFCF"/>
                        <w:bottom w:val="single" w:sz="6" w:space="0" w:color="CFCFCF"/>
                        <w:right w:val="single" w:sz="6" w:space="0" w:color="CFCFCF"/>
                      </w:divBdr>
                      <w:divsChild>
                        <w:div w:id="829247989">
                          <w:marLeft w:val="0"/>
                          <w:marRight w:val="0"/>
                          <w:marTop w:val="0"/>
                          <w:marBottom w:val="0"/>
                          <w:divBdr>
                            <w:top w:val="none" w:sz="0" w:space="0" w:color="auto"/>
                            <w:left w:val="none" w:sz="0" w:space="0" w:color="auto"/>
                            <w:bottom w:val="none" w:sz="0" w:space="0" w:color="auto"/>
                            <w:right w:val="none" w:sz="0" w:space="0" w:color="auto"/>
                          </w:divBdr>
                          <w:divsChild>
                            <w:div w:id="1242301168">
                              <w:marLeft w:val="0"/>
                              <w:marRight w:val="0"/>
                              <w:marTop w:val="0"/>
                              <w:marBottom w:val="0"/>
                              <w:divBdr>
                                <w:top w:val="none" w:sz="0" w:space="0" w:color="auto"/>
                                <w:left w:val="none" w:sz="0" w:space="0" w:color="auto"/>
                                <w:bottom w:val="none" w:sz="0" w:space="0" w:color="auto"/>
                                <w:right w:val="none" w:sz="0" w:space="0" w:color="auto"/>
                              </w:divBdr>
                            </w:div>
                            <w:div w:id="1803843857">
                              <w:marLeft w:val="0"/>
                              <w:marRight w:val="-450"/>
                              <w:marTop w:val="0"/>
                              <w:marBottom w:val="0"/>
                              <w:divBdr>
                                <w:top w:val="none" w:sz="0" w:space="0" w:color="auto"/>
                                <w:left w:val="none" w:sz="0" w:space="0" w:color="auto"/>
                                <w:bottom w:val="none" w:sz="0" w:space="0" w:color="auto"/>
                                <w:right w:val="none" w:sz="0" w:space="0" w:color="auto"/>
                              </w:divBdr>
                              <w:divsChild>
                                <w:div w:id="205223373">
                                  <w:marLeft w:val="0"/>
                                  <w:marRight w:val="0"/>
                                  <w:marTop w:val="0"/>
                                  <w:marBottom w:val="0"/>
                                  <w:divBdr>
                                    <w:top w:val="none" w:sz="0" w:space="0" w:color="auto"/>
                                    <w:left w:val="none" w:sz="0" w:space="0" w:color="auto"/>
                                    <w:bottom w:val="none" w:sz="0" w:space="0" w:color="auto"/>
                                    <w:right w:val="single" w:sz="48" w:space="0" w:color="auto"/>
                                  </w:divBdr>
                                  <w:divsChild>
                                    <w:div w:id="685328920">
                                      <w:marLeft w:val="0"/>
                                      <w:marRight w:val="0"/>
                                      <w:marTop w:val="0"/>
                                      <w:marBottom w:val="0"/>
                                      <w:divBdr>
                                        <w:top w:val="none" w:sz="0" w:space="0" w:color="auto"/>
                                        <w:left w:val="none" w:sz="0" w:space="0" w:color="auto"/>
                                        <w:bottom w:val="none" w:sz="0" w:space="0" w:color="auto"/>
                                        <w:right w:val="none" w:sz="0" w:space="0" w:color="auto"/>
                                      </w:divBdr>
                                      <w:divsChild>
                                        <w:div w:id="781725870">
                                          <w:marLeft w:val="0"/>
                                          <w:marRight w:val="0"/>
                                          <w:marTop w:val="0"/>
                                          <w:marBottom w:val="0"/>
                                          <w:divBdr>
                                            <w:top w:val="none" w:sz="0" w:space="0" w:color="auto"/>
                                            <w:left w:val="none" w:sz="0" w:space="0" w:color="auto"/>
                                            <w:bottom w:val="none" w:sz="0" w:space="0" w:color="auto"/>
                                            <w:right w:val="none" w:sz="0" w:space="0" w:color="auto"/>
                                          </w:divBdr>
                                          <w:divsChild>
                                            <w:div w:id="292252934">
                                              <w:marLeft w:val="0"/>
                                              <w:marRight w:val="0"/>
                                              <w:marTop w:val="0"/>
                                              <w:marBottom w:val="0"/>
                                              <w:divBdr>
                                                <w:top w:val="none" w:sz="0" w:space="0" w:color="auto"/>
                                                <w:left w:val="none" w:sz="0" w:space="0" w:color="auto"/>
                                                <w:bottom w:val="none" w:sz="0" w:space="0" w:color="auto"/>
                                                <w:right w:val="none" w:sz="0" w:space="0" w:color="auto"/>
                                              </w:divBdr>
                                              <w:divsChild>
                                                <w:div w:id="1589653002">
                                                  <w:marLeft w:val="0"/>
                                                  <w:marRight w:val="0"/>
                                                  <w:marTop w:val="0"/>
                                                  <w:marBottom w:val="0"/>
                                                  <w:divBdr>
                                                    <w:top w:val="none" w:sz="0" w:space="0" w:color="auto"/>
                                                    <w:left w:val="none" w:sz="0" w:space="0" w:color="auto"/>
                                                    <w:bottom w:val="none" w:sz="0" w:space="0" w:color="auto"/>
                                                    <w:right w:val="none" w:sz="0" w:space="0" w:color="auto"/>
                                                  </w:divBdr>
                                                  <w:divsChild>
                                                    <w:div w:id="1234655447">
                                                      <w:marLeft w:val="0"/>
                                                      <w:marRight w:val="0"/>
                                                      <w:marTop w:val="0"/>
                                                      <w:marBottom w:val="0"/>
                                                      <w:divBdr>
                                                        <w:top w:val="none" w:sz="0" w:space="0" w:color="auto"/>
                                                        <w:left w:val="single" w:sz="8" w:space="0" w:color="000000"/>
                                                        <w:bottom w:val="none" w:sz="0" w:space="0" w:color="auto"/>
                                                        <w:right w:val="none" w:sz="0" w:space="0" w:color="auto"/>
                                                      </w:divBdr>
                                                    </w:div>
                                                  </w:divsChild>
                                                </w:div>
                                                <w:div w:id="95460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4598452">
      <w:bodyDiv w:val="1"/>
      <w:marLeft w:val="0"/>
      <w:marRight w:val="0"/>
      <w:marTop w:val="0"/>
      <w:marBottom w:val="0"/>
      <w:divBdr>
        <w:top w:val="none" w:sz="0" w:space="0" w:color="auto"/>
        <w:left w:val="none" w:sz="0" w:space="0" w:color="auto"/>
        <w:bottom w:val="none" w:sz="0" w:space="0" w:color="auto"/>
        <w:right w:val="none" w:sz="0" w:space="0" w:color="auto"/>
      </w:divBdr>
    </w:div>
    <w:div w:id="729304269">
      <w:bodyDiv w:val="1"/>
      <w:marLeft w:val="0"/>
      <w:marRight w:val="0"/>
      <w:marTop w:val="0"/>
      <w:marBottom w:val="0"/>
      <w:divBdr>
        <w:top w:val="none" w:sz="0" w:space="0" w:color="auto"/>
        <w:left w:val="none" w:sz="0" w:space="0" w:color="auto"/>
        <w:bottom w:val="none" w:sz="0" w:space="0" w:color="auto"/>
        <w:right w:val="none" w:sz="0" w:space="0" w:color="auto"/>
      </w:divBdr>
    </w:div>
    <w:div w:id="734593435">
      <w:bodyDiv w:val="1"/>
      <w:marLeft w:val="0"/>
      <w:marRight w:val="0"/>
      <w:marTop w:val="0"/>
      <w:marBottom w:val="0"/>
      <w:divBdr>
        <w:top w:val="none" w:sz="0" w:space="0" w:color="auto"/>
        <w:left w:val="none" w:sz="0" w:space="0" w:color="auto"/>
        <w:bottom w:val="none" w:sz="0" w:space="0" w:color="auto"/>
        <w:right w:val="none" w:sz="0" w:space="0" w:color="auto"/>
      </w:divBdr>
    </w:div>
    <w:div w:id="757601652">
      <w:bodyDiv w:val="1"/>
      <w:marLeft w:val="0"/>
      <w:marRight w:val="0"/>
      <w:marTop w:val="0"/>
      <w:marBottom w:val="0"/>
      <w:divBdr>
        <w:top w:val="none" w:sz="0" w:space="0" w:color="auto"/>
        <w:left w:val="none" w:sz="0" w:space="0" w:color="auto"/>
        <w:bottom w:val="none" w:sz="0" w:space="0" w:color="auto"/>
        <w:right w:val="none" w:sz="0" w:space="0" w:color="auto"/>
      </w:divBdr>
    </w:div>
    <w:div w:id="882518172">
      <w:bodyDiv w:val="1"/>
      <w:marLeft w:val="0"/>
      <w:marRight w:val="0"/>
      <w:marTop w:val="0"/>
      <w:marBottom w:val="0"/>
      <w:divBdr>
        <w:top w:val="none" w:sz="0" w:space="0" w:color="auto"/>
        <w:left w:val="none" w:sz="0" w:space="0" w:color="auto"/>
        <w:bottom w:val="none" w:sz="0" w:space="0" w:color="auto"/>
        <w:right w:val="none" w:sz="0" w:space="0" w:color="auto"/>
      </w:divBdr>
      <w:divsChild>
        <w:div w:id="429859676">
          <w:marLeft w:val="0"/>
          <w:marRight w:val="0"/>
          <w:marTop w:val="0"/>
          <w:marBottom w:val="0"/>
          <w:divBdr>
            <w:top w:val="none" w:sz="0" w:space="0" w:color="auto"/>
            <w:left w:val="none" w:sz="0" w:space="0" w:color="auto"/>
            <w:bottom w:val="none" w:sz="0" w:space="0" w:color="auto"/>
            <w:right w:val="none" w:sz="0" w:space="0" w:color="auto"/>
          </w:divBdr>
        </w:div>
        <w:div w:id="267277581">
          <w:marLeft w:val="0"/>
          <w:marRight w:val="0"/>
          <w:marTop w:val="0"/>
          <w:marBottom w:val="0"/>
          <w:divBdr>
            <w:top w:val="none" w:sz="0" w:space="0" w:color="auto"/>
            <w:left w:val="none" w:sz="0" w:space="0" w:color="auto"/>
            <w:bottom w:val="none" w:sz="0" w:space="0" w:color="auto"/>
            <w:right w:val="none" w:sz="0" w:space="0" w:color="auto"/>
          </w:divBdr>
        </w:div>
        <w:div w:id="1871331553">
          <w:marLeft w:val="0"/>
          <w:marRight w:val="0"/>
          <w:marTop w:val="0"/>
          <w:marBottom w:val="0"/>
          <w:divBdr>
            <w:top w:val="none" w:sz="0" w:space="0" w:color="auto"/>
            <w:left w:val="none" w:sz="0" w:space="0" w:color="auto"/>
            <w:bottom w:val="none" w:sz="0" w:space="0" w:color="auto"/>
            <w:right w:val="none" w:sz="0" w:space="0" w:color="auto"/>
          </w:divBdr>
        </w:div>
        <w:div w:id="181281899">
          <w:marLeft w:val="0"/>
          <w:marRight w:val="0"/>
          <w:marTop w:val="0"/>
          <w:marBottom w:val="0"/>
          <w:divBdr>
            <w:top w:val="none" w:sz="0" w:space="0" w:color="auto"/>
            <w:left w:val="none" w:sz="0" w:space="0" w:color="auto"/>
            <w:bottom w:val="none" w:sz="0" w:space="0" w:color="auto"/>
            <w:right w:val="none" w:sz="0" w:space="0" w:color="auto"/>
          </w:divBdr>
        </w:div>
      </w:divsChild>
    </w:div>
    <w:div w:id="985865064">
      <w:bodyDiv w:val="1"/>
      <w:marLeft w:val="0"/>
      <w:marRight w:val="0"/>
      <w:marTop w:val="0"/>
      <w:marBottom w:val="0"/>
      <w:divBdr>
        <w:top w:val="none" w:sz="0" w:space="0" w:color="auto"/>
        <w:left w:val="none" w:sz="0" w:space="0" w:color="auto"/>
        <w:bottom w:val="none" w:sz="0" w:space="0" w:color="auto"/>
        <w:right w:val="none" w:sz="0" w:space="0" w:color="auto"/>
      </w:divBdr>
    </w:div>
    <w:div w:id="986713232">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5278544">
      <w:bodyDiv w:val="1"/>
      <w:marLeft w:val="0"/>
      <w:marRight w:val="0"/>
      <w:marTop w:val="0"/>
      <w:marBottom w:val="0"/>
      <w:divBdr>
        <w:top w:val="none" w:sz="0" w:space="0" w:color="auto"/>
        <w:left w:val="none" w:sz="0" w:space="0" w:color="auto"/>
        <w:bottom w:val="none" w:sz="0" w:space="0" w:color="auto"/>
        <w:right w:val="none" w:sz="0" w:space="0" w:color="auto"/>
      </w:divBdr>
    </w:div>
    <w:div w:id="1098333489">
      <w:bodyDiv w:val="1"/>
      <w:marLeft w:val="0"/>
      <w:marRight w:val="0"/>
      <w:marTop w:val="0"/>
      <w:marBottom w:val="0"/>
      <w:divBdr>
        <w:top w:val="none" w:sz="0" w:space="0" w:color="auto"/>
        <w:left w:val="none" w:sz="0" w:space="0" w:color="auto"/>
        <w:bottom w:val="none" w:sz="0" w:space="0" w:color="auto"/>
        <w:right w:val="none" w:sz="0" w:space="0" w:color="auto"/>
      </w:divBdr>
    </w:div>
    <w:div w:id="1112358253">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69654426">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75691379">
      <w:bodyDiv w:val="1"/>
      <w:marLeft w:val="0"/>
      <w:marRight w:val="0"/>
      <w:marTop w:val="0"/>
      <w:marBottom w:val="0"/>
      <w:divBdr>
        <w:top w:val="none" w:sz="0" w:space="0" w:color="auto"/>
        <w:left w:val="none" w:sz="0" w:space="0" w:color="auto"/>
        <w:bottom w:val="none" w:sz="0" w:space="0" w:color="auto"/>
        <w:right w:val="none" w:sz="0" w:space="0" w:color="auto"/>
      </w:divBdr>
    </w:div>
    <w:div w:id="1386636373">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39063251">
      <w:bodyDiv w:val="1"/>
      <w:marLeft w:val="0"/>
      <w:marRight w:val="0"/>
      <w:marTop w:val="0"/>
      <w:marBottom w:val="0"/>
      <w:divBdr>
        <w:top w:val="none" w:sz="0" w:space="0" w:color="auto"/>
        <w:left w:val="none" w:sz="0" w:space="0" w:color="auto"/>
        <w:bottom w:val="none" w:sz="0" w:space="0" w:color="auto"/>
        <w:right w:val="none" w:sz="0" w:space="0" w:color="auto"/>
      </w:divBdr>
    </w:div>
    <w:div w:id="1442266143">
      <w:bodyDiv w:val="1"/>
      <w:marLeft w:val="0"/>
      <w:marRight w:val="0"/>
      <w:marTop w:val="0"/>
      <w:marBottom w:val="0"/>
      <w:divBdr>
        <w:top w:val="none" w:sz="0" w:space="0" w:color="auto"/>
        <w:left w:val="none" w:sz="0" w:space="0" w:color="auto"/>
        <w:bottom w:val="none" w:sz="0" w:space="0" w:color="auto"/>
        <w:right w:val="none" w:sz="0" w:space="0" w:color="auto"/>
      </w:divBdr>
    </w:div>
    <w:div w:id="1445613030">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2986157">
      <w:bodyDiv w:val="1"/>
      <w:marLeft w:val="0"/>
      <w:marRight w:val="0"/>
      <w:marTop w:val="0"/>
      <w:marBottom w:val="0"/>
      <w:divBdr>
        <w:top w:val="none" w:sz="0" w:space="0" w:color="auto"/>
        <w:left w:val="none" w:sz="0" w:space="0" w:color="auto"/>
        <w:bottom w:val="none" w:sz="0" w:space="0" w:color="auto"/>
        <w:right w:val="none" w:sz="0" w:space="0" w:color="auto"/>
      </w:divBdr>
    </w:div>
    <w:div w:id="1513377401">
      <w:bodyDiv w:val="1"/>
      <w:marLeft w:val="0"/>
      <w:marRight w:val="0"/>
      <w:marTop w:val="0"/>
      <w:marBottom w:val="0"/>
      <w:divBdr>
        <w:top w:val="none" w:sz="0" w:space="0" w:color="auto"/>
        <w:left w:val="none" w:sz="0" w:space="0" w:color="auto"/>
        <w:bottom w:val="none" w:sz="0" w:space="0" w:color="auto"/>
        <w:right w:val="none" w:sz="0" w:space="0" w:color="auto"/>
      </w:divBdr>
    </w:div>
    <w:div w:id="1522818622">
      <w:bodyDiv w:val="1"/>
      <w:marLeft w:val="0"/>
      <w:marRight w:val="0"/>
      <w:marTop w:val="0"/>
      <w:marBottom w:val="0"/>
      <w:divBdr>
        <w:top w:val="none" w:sz="0" w:space="0" w:color="auto"/>
        <w:left w:val="none" w:sz="0" w:space="0" w:color="auto"/>
        <w:bottom w:val="none" w:sz="0" w:space="0" w:color="auto"/>
        <w:right w:val="none" w:sz="0" w:space="0" w:color="auto"/>
      </w:divBdr>
    </w:div>
    <w:div w:id="153184550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37222677">
      <w:bodyDiv w:val="1"/>
      <w:marLeft w:val="0"/>
      <w:marRight w:val="0"/>
      <w:marTop w:val="0"/>
      <w:marBottom w:val="0"/>
      <w:divBdr>
        <w:top w:val="none" w:sz="0" w:space="0" w:color="auto"/>
        <w:left w:val="none" w:sz="0" w:space="0" w:color="auto"/>
        <w:bottom w:val="none" w:sz="0" w:space="0" w:color="auto"/>
        <w:right w:val="none" w:sz="0" w:space="0" w:color="auto"/>
      </w:divBdr>
    </w:div>
    <w:div w:id="1659188272">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33042852">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3721527">
      <w:bodyDiv w:val="1"/>
      <w:marLeft w:val="0"/>
      <w:marRight w:val="0"/>
      <w:marTop w:val="0"/>
      <w:marBottom w:val="0"/>
      <w:divBdr>
        <w:top w:val="none" w:sz="0" w:space="0" w:color="auto"/>
        <w:left w:val="none" w:sz="0" w:space="0" w:color="auto"/>
        <w:bottom w:val="none" w:sz="0" w:space="0" w:color="auto"/>
        <w:right w:val="none" w:sz="0" w:space="0" w:color="auto"/>
      </w:divBdr>
    </w:div>
    <w:div w:id="1870099086">
      <w:bodyDiv w:val="1"/>
      <w:marLeft w:val="0"/>
      <w:marRight w:val="0"/>
      <w:marTop w:val="0"/>
      <w:marBottom w:val="0"/>
      <w:divBdr>
        <w:top w:val="none" w:sz="0" w:space="0" w:color="auto"/>
        <w:left w:val="none" w:sz="0" w:space="0" w:color="auto"/>
        <w:bottom w:val="none" w:sz="0" w:space="0" w:color="auto"/>
        <w:right w:val="none" w:sz="0" w:space="0" w:color="auto"/>
      </w:divBdr>
      <w:divsChild>
        <w:div w:id="375668304">
          <w:marLeft w:val="0"/>
          <w:marRight w:val="0"/>
          <w:marTop w:val="0"/>
          <w:marBottom w:val="0"/>
          <w:divBdr>
            <w:top w:val="none" w:sz="0" w:space="0" w:color="auto"/>
            <w:left w:val="none" w:sz="0" w:space="0" w:color="auto"/>
            <w:bottom w:val="none" w:sz="0" w:space="0" w:color="auto"/>
            <w:right w:val="none" w:sz="0" w:space="0" w:color="auto"/>
          </w:divBdr>
        </w:div>
        <w:div w:id="361174415">
          <w:marLeft w:val="0"/>
          <w:marRight w:val="0"/>
          <w:marTop w:val="0"/>
          <w:marBottom w:val="0"/>
          <w:divBdr>
            <w:top w:val="none" w:sz="0" w:space="0" w:color="auto"/>
            <w:left w:val="none" w:sz="0" w:space="0" w:color="auto"/>
            <w:bottom w:val="none" w:sz="0" w:space="0" w:color="auto"/>
            <w:right w:val="none" w:sz="0" w:space="0" w:color="auto"/>
          </w:divBdr>
        </w:div>
        <w:div w:id="772165618">
          <w:marLeft w:val="0"/>
          <w:marRight w:val="0"/>
          <w:marTop w:val="0"/>
          <w:marBottom w:val="0"/>
          <w:divBdr>
            <w:top w:val="none" w:sz="0" w:space="0" w:color="auto"/>
            <w:left w:val="none" w:sz="0" w:space="0" w:color="auto"/>
            <w:bottom w:val="none" w:sz="0" w:space="0" w:color="auto"/>
            <w:right w:val="none" w:sz="0" w:space="0" w:color="auto"/>
          </w:divBdr>
        </w:div>
        <w:div w:id="687953048">
          <w:marLeft w:val="0"/>
          <w:marRight w:val="0"/>
          <w:marTop w:val="0"/>
          <w:marBottom w:val="0"/>
          <w:divBdr>
            <w:top w:val="none" w:sz="0" w:space="0" w:color="auto"/>
            <w:left w:val="none" w:sz="0" w:space="0" w:color="auto"/>
            <w:bottom w:val="none" w:sz="0" w:space="0" w:color="auto"/>
            <w:right w:val="none" w:sz="0" w:space="0" w:color="auto"/>
          </w:divBdr>
        </w:div>
      </w:divsChild>
    </w:div>
    <w:div w:id="189504647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61642254">
      <w:bodyDiv w:val="1"/>
      <w:marLeft w:val="0"/>
      <w:marRight w:val="0"/>
      <w:marTop w:val="0"/>
      <w:marBottom w:val="0"/>
      <w:divBdr>
        <w:top w:val="none" w:sz="0" w:space="0" w:color="auto"/>
        <w:left w:val="none" w:sz="0" w:space="0" w:color="auto"/>
        <w:bottom w:val="none" w:sz="0" w:space="0" w:color="auto"/>
        <w:right w:val="none" w:sz="0" w:space="0" w:color="auto"/>
      </w:divBdr>
    </w:div>
    <w:div w:id="197790469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94604255">
      <w:bodyDiv w:val="1"/>
      <w:marLeft w:val="0"/>
      <w:marRight w:val="0"/>
      <w:marTop w:val="0"/>
      <w:marBottom w:val="0"/>
      <w:divBdr>
        <w:top w:val="none" w:sz="0" w:space="0" w:color="auto"/>
        <w:left w:val="none" w:sz="0" w:space="0" w:color="auto"/>
        <w:bottom w:val="none" w:sz="0" w:space="0" w:color="auto"/>
        <w:right w:val="none" w:sz="0" w:space="0" w:color="auto"/>
      </w:divBdr>
    </w:div>
    <w:div w:id="200030544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4233957">
      <w:bodyDiv w:val="1"/>
      <w:marLeft w:val="0"/>
      <w:marRight w:val="0"/>
      <w:marTop w:val="0"/>
      <w:marBottom w:val="0"/>
      <w:divBdr>
        <w:top w:val="none" w:sz="0" w:space="0" w:color="auto"/>
        <w:left w:val="none" w:sz="0" w:space="0" w:color="auto"/>
        <w:bottom w:val="none" w:sz="0" w:space="0" w:color="auto"/>
        <w:right w:val="none" w:sz="0" w:space="0" w:color="auto"/>
      </w:divBdr>
    </w:div>
    <w:div w:id="2020892304">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hyperlink" Target="https://en.wikipedia.org/wiki/Wind_rose"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lideshare.net/hootsuite/hootsuite-survey-highlights-importance-of-social-media-across-the-customer-journey/1" TargetMode="External"/><Relationship Id="rId24" Type="http://schemas.openxmlformats.org/officeDocument/2006/relationships/image" Target="media/image13.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hyperlink" Target="https://en.wikipedia.org/wiki/Tablet_computer" TargetMode="External"/><Relationship Id="rId19" Type="http://schemas.openxmlformats.org/officeDocument/2006/relationships/image" Target="media/image8.emf"/><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en.wikipedia.org/wiki/Smartphone" TargetMode="Externa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5.png"/><Relationship Id="rId3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HBU\Assignment\Fifth%20Semester\RMAR_Grad695\Draft%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A56C25682EA4E5B97C27BD826E1FEFC"/>
        <w:category>
          <w:name w:val="General"/>
          <w:gallery w:val="placeholder"/>
        </w:category>
        <w:types>
          <w:type w:val="bbPlcHdr"/>
        </w:types>
        <w:behaviors>
          <w:behavior w:val="content"/>
        </w:behaviors>
        <w:guid w:val="{130BB511-6EF1-48BC-94C1-C320E299FF4D}"/>
      </w:docPartPr>
      <w:docPartBody>
        <w:p w:rsidR="000F5CDC" w:rsidRDefault="003671D4">
          <w:pPr>
            <w:pStyle w:val="AA56C25682EA4E5B97C27BD826E1FEFC"/>
          </w:pPr>
          <w:r>
            <w:t>[Title Here, up to 12 Words, on One to Two Lines]</w:t>
          </w:r>
        </w:p>
      </w:docPartBody>
    </w:docPart>
    <w:docPart>
      <w:docPartPr>
        <w:name w:val="FB6C13B60EBA44838B65ED3FB8E8C750"/>
        <w:category>
          <w:name w:val="General"/>
          <w:gallery w:val="placeholder"/>
        </w:category>
        <w:types>
          <w:type w:val="bbPlcHdr"/>
        </w:types>
        <w:behaviors>
          <w:behavior w:val="content"/>
        </w:behaviors>
        <w:guid w:val="{89D5C915-6D1F-4623-9A30-EB2A118971B6}"/>
      </w:docPartPr>
      <w:docPartBody>
        <w:p w:rsidR="000F5CDC" w:rsidRDefault="003671D4">
          <w:pPr>
            <w:pStyle w:val="FB6C13B60EBA44838B65ED3FB8E8C750"/>
          </w:pPr>
          <w:r w:rsidRPr="005D3A03">
            <w:t>Figures title:</w:t>
          </w:r>
        </w:p>
      </w:docPartBody>
    </w:docPart>
    <w:docPart>
      <w:docPartPr>
        <w:name w:val="160655968F7D4F77B1813C34D73BE306"/>
        <w:category>
          <w:name w:val="General"/>
          <w:gallery w:val="placeholder"/>
        </w:category>
        <w:types>
          <w:type w:val="bbPlcHdr"/>
        </w:types>
        <w:behaviors>
          <w:behavior w:val="content"/>
        </w:behaviors>
        <w:guid w:val="{E54E5E0D-0874-4C46-AC13-E3DC7C86AE04}"/>
      </w:docPartPr>
      <w:docPartBody>
        <w:p w:rsidR="000F5CDC" w:rsidRDefault="003671D4">
          <w:pPr>
            <w:pStyle w:val="160655968F7D4F77B1813C34D73BE306"/>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1D4"/>
    <w:rsid w:val="0003109E"/>
    <w:rsid w:val="000F5CDC"/>
    <w:rsid w:val="001A4790"/>
    <w:rsid w:val="00262B2A"/>
    <w:rsid w:val="002E06C2"/>
    <w:rsid w:val="003671D4"/>
    <w:rsid w:val="003D7038"/>
    <w:rsid w:val="00412A98"/>
    <w:rsid w:val="005C1020"/>
    <w:rsid w:val="007153F4"/>
    <w:rsid w:val="00743323"/>
    <w:rsid w:val="00797B7D"/>
    <w:rsid w:val="007C2627"/>
    <w:rsid w:val="00AB34ED"/>
    <w:rsid w:val="00B47C8D"/>
    <w:rsid w:val="00C51A17"/>
    <w:rsid w:val="00CF5B88"/>
    <w:rsid w:val="00DD0A29"/>
    <w:rsid w:val="00EA6B64"/>
    <w:rsid w:val="00EC62F2"/>
    <w:rsid w:val="00F750CE"/>
    <w:rsid w:val="00F7585B"/>
    <w:rsid w:val="00F83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A56C25682EA4E5B97C27BD826E1FEFC">
    <w:name w:val="AA56C25682EA4E5B97C27BD826E1FEFC"/>
  </w:style>
  <w:style w:type="paragraph" w:customStyle="1" w:styleId="054FCFD2BE1542BAAA8A132621F9D646">
    <w:name w:val="054FCFD2BE1542BAAA8A132621F9D646"/>
  </w:style>
  <w:style w:type="paragraph" w:customStyle="1" w:styleId="333E503EFFB443508B08ED5DAF991135">
    <w:name w:val="333E503EFFB443508B08ED5DAF991135"/>
  </w:style>
  <w:style w:type="paragraph" w:customStyle="1" w:styleId="242FA108FC004E099420E75B11C4A9AC">
    <w:name w:val="242FA108FC004E099420E75B11C4A9AC"/>
  </w:style>
  <w:style w:type="paragraph" w:customStyle="1" w:styleId="EA1234CD72A44517B093DF86AA24E9A0">
    <w:name w:val="EA1234CD72A44517B093DF86AA24E9A0"/>
  </w:style>
  <w:style w:type="paragraph" w:customStyle="1" w:styleId="53FD8089BED346FEB348A68EC1F52579">
    <w:name w:val="53FD8089BED346FEB348A68EC1F52579"/>
  </w:style>
  <w:style w:type="character" w:styleId="Emphasis">
    <w:name w:val="Emphasis"/>
    <w:basedOn w:val="DefaultParagraphFont"/>
    <w:uiPriority w:val="4"/>
    <w:unhideWhenUsed/>
    <w:qFormat/>
    <w:rPr>
      <w:i/>
      <w:iCs/>
    </w:rPr>
  </w:style>
  <w:style w:type="paragraph" w:customStyle="1" w:styleId="91223FAC508B4D4DBD8BDDFDDA2ACD72">
    <w:name w:val="91223FAC508B4D4DBD8BDDFDDA2ACD72"/>
  </w:style>
  <w:style w:type="paragraph" w:customStyle="1" w:styleId="72567423DE604088834DF4E017CAF510">
    <w:name w:val="72567423DE604088834DF4E017CAF510"/>
  </w:style>
  <w:style w:type="paragraph" w:customStyle="1" w:styleId="929221BD4B664B95A145EE71F3C3B669">
    <w:name w:val="929221BD4B664B95A145EE71F3C3B669"/>
  </w:style>
  <w:style w:type="paragraph" w:customStyle="1" w:styleId="38ABB18650AB44758EB54190A6D198BB">
    <w:name w:val="38ABB18650AB44758EB54190A6D198BB"/>
  </w:style>
  <w:style w:type="paragraph" w:customStyle="1" w:styleId="6FA3972719794BE7952E2C3D30B1288B">
    <w:name w:val="6FA3972719794BE7952E2C3D30B1288B"/>
  </w:style>
  <w:style w:type="paragraph" w:customStyle="1" w:styleId="2EE0F04BA7714690A5D1666988B056A1">
    <w:name w:val="2EE0F04BA7714690A5D1666988B056A1"/>
  </w:style>
  <w:style w:type="paragraph" w:customStyle="1" w:styleId="36E0F464FA5F49B9B0CB56F5CB06FE6E">
    <w:name w:val="36E0F464FA5F49B9B0CB56F5CB06FE6E"/>
  </w:style>
  <w:style w:type="paragraph" w:customStyle="1" w:styleId="95EB0AFC0EB14A20B6C041DCD2B57F4D">
    <w:name w:val="95EB0AFC0EB14A20B6C041DCD2B57F4D"/>
  </w:style>
  <w:style w:type="paragraph" w:customStyle="1" w:styleId="1A2C211C2FB445E6BF5F18989089EC46">
    <w:name w:val="1A2C211C2FB445E6BF5F18989089EC46"/>
  </w:style>
  <w:style w:type="paragraph" w:customStyle="1" w:styleId="EDA79B565C9F470EB61BF843346B79A0">
    <w:name w:val="EDA79B565C9F470EB61BF843346B79A0"/>
  </w:style>
  <w:style w:type="paragraph" w:customStyle="1" w:styleId="A3C0EEE1AEDE4FC49944037EA9958B51">
    <w:name w:val="A3C0EEE1AEDE4FC49944037EA9958B51"/>
  </w:style>
  <w:style w:type="paragraph" w:customStyle="1" w:styleId="8B43524C9D7F421BA317A70C57E9F7C7">
    <w:name w:val="8B43524C9D7F421BA317A70C57E9F7C7"/>
  </w:style>
  <w:style w:type="paragraph" w:customStyle="1" w:styleId="3447F8EF57A44A4E9FC48F61CB8AABDE">
    <w:name w:val="3447F8EF57A44A4E9FC48F61CB8AABDE"/>
  </w:style>
  <w:style w:type="paragraph" w:customStyle="1" w:styleId="D0C7B19B04544AC09673A9CEE72FC230">
    <w:name w:val="D0C7B19B04544AC09673A9CEE72FC230"/>
  </w:style>
  <w:style w:type="paragraph" w:customStyle="1" w:styleId="8814BADF1F994F4AA019A286BE353F53">
    <w:name w:val="8814BADF1F994F4AA019A286BE353F53"/>
  </w:style>
  <w:style w:type="paragraph" w:customStyle="1" w:styleId="EA05E0DF871545AA91E2BA42CA380D7E">
    <w:name w:val="EA05E0DF871545AA91E2BA42CA380D7E"/>
  </w:style>
  <w:style w:type="paragraph" w:customStyle="1" w:styleId="7271127B986344EA8D873FED060F461C">
    <w:name w:val="7271127B986344EA8D873FED060F461C"/>
  </w:style>
  <w:style w:type="paragraph" w:customStyle="1" w:styleId="EA4C97551E3440EFAE5B15906FCE924B">
    <w:name w:val="EA4C97551E3440EFAE5B15906FCE924B"/>
  </w:style>
  <w:style w:type="paragraph" w:customStyle="1" w:styleId="EB045CE6E18644898047675AEE40EF9E">
    <w:name w:val="EB045CE6E18644898047675AEE40EF9E"/>
  </w:style>
  <w:style w:type="paragraph" w:customStyle="1" w:styleId="6B1873CE8C6F4E6084BCB890475F5E3E">
    <w:name w:val="6B1873CE8C6F4E6084BCB890475F5E3E"/>
  </w:style>
  <w:style w:type="paragraph" w:customStyle="1" w:styleId="E9C5427AFE2240D7B619FEC9AA8CB9BD">
    <w:name w:val="E9C5427AFE2240D7B619FEC9AA8CB9BD"/>
  </w:style>
  <w:style w:type="paragraph" w:customStyle="1" w:styleId="950B829987A847669DB419686DFDBF62">
    <w:name w:val="950B829987A847669DB419686DFDBF62"/>
  </w:style>
  <w:style w:type="paragraph" w:customStyle="1" w:styleId="0985138440C940D8B2A062A7B4331F9E">
    <w:name w:val="0985138440C940D8B2A062A7B4331F9E"/>
  </w:style>
  <w:style w:type="paragraph" w:customStyle="1" w:styleId="555964E4D1D44CAFB47778DA7FE29F90">
    <w:name w:val="555964E4D1D44CAFB47778DA7FE29F90"/>
  </w:style>
  <w:style w:type="paragraph" w:customStyle="1" w:styleId="4834BF7B74504A6EB6B5DAAEF40AA00A">
    <w:name w:val="4834BF7B74504A6EB6B5DAAEF40AA00A"/>
  </w:style>
  <w:style w:type="paragraph" w:customStyle="1" w:styleId="75D8CFBB31FB4C99A6B57B03D27FE4E5">
    <w:name w:val="75D8CFBB31FB4C99A6B57B03D27FE4E5"/>
  </w:style>
  <w:style w:type="paragraph" w:customStyle="1" w:styleId="22D386916EDD401596958B6E3D2B0269">
    <w:name w:val="22D386916EDD401596958B6E3D2B0269"/>
  </w:style>
  <w:style w:type="paragraph" w:customStyle="1" w:styleId="5CF718BA03924FA89B9773D162D69883">
    <w:name w:val="5CF718BA03924FA89B9773D162D69883"/>
  </w:style>
  <w:style w:type="paragraph" w:customStyle="1" w:styleId="FC3FCD44FE4342B192ECC49FE33BA161">
    <w:name w:val="FC3FCD44FE4342B192ECC49FE33BA161"/>
  </w:style>
  <w:style w:type="paragraph" w:customStyle="1" w:styleId="69529FAB28DA4B7A8597654DF897C2DC">
    <w:name w:val="69529FAB28DA4B7A8597654DF897C2DC"/>
  </w:style>
  <w:style w:type="paragraph" w:customStyle="1" w:styleId="D41629B453924FB3A119671917B32AB2">
    <w:name w:val="D41629B453924FB3A119671917B32AB2"/>
  </w:style>
  <w:style w:type="paragraph" w:customStyle="1" w:styleId="B81FE47CBE7B4B4EAF1CD5FF78876ACE">
    <w:name w:val="B81FE47CBE7B4B4EAF1CD5FF78876ACE"/>
  </w:style>
  <w:style w:type="paragraph" w:customStyle="1" w:styleId="728106CE89F1485CAE0861AF586C2560">
    <w:name w:val="728106CE89F1485CAE0861AF586C2560"/>
  </w:style>
  <w:style w:type="paragraph" w:customStyle="1" w:styleId="98A88FC1D7A0419A9EB1969C146E6BF9">
    <w:name w:val="98A88FC1D7A0419A9EB1969C146E6BF9"/>
  </w:style>
  <w:style w:type="paragraph" w:customStyle="1" w:styleId="206101AF61314493ACE7D9785D72E065">
    <w:name w:val="206101AF61314493ACE7D9785D72E065"/>
  </w:style>
  <w:style w:type="paragraph" w:customStyle="1" w:styleId="A31A0622B6444AB5850DB816F94BCCB1">
    <w:name w:val="A31A0622B6444AB5850DB816F94BCCB1"/>
  </w:style>
  <w:style w:type="paragraph" w:customStyle="1" w:styleId="96E079FC267340969C9E357B1FB68175">
    <w:name w:val="96E079FC267340969C9E357B1FB68175"/>
  </w:style>
  <w:style w:type="paragraph" w:customStyle="1" w:styleId="F6483164D36C464CA05099F57A6004F1">
    <w:name w:val="F6483164D36C464CA05099F57A6004F1"/>
  </w:style>
  <w:style w:type="paragraph" w:customStyle="1" w:styleId="32B5E13F942F43E2A5DD9848DC051819">
    <w:name w:val="32B5E13F942F43E2A5DD9848DC051819"/>
  </w:style>
  <w:style w:type="paragraph" w:customStyle="1" w:styleId="6ECC3B00FAFD491E9170240AD8DCD8D8">
    <w:name w:val="6ECC3B00FAFD491E9170240AD8DCD8D8"/>
  </w:style>
  <w:style w:type="paragraph" w:customStyle="1" w:styleId="E6FB3069A9F043AF9FF8C81E13B54742">
    <w:name w:val="E6FB3069A9F043AF9FF8C81E13B54742"/>
  </w:style>
  <w:style w:type="paragraph" w:customStyle="1" w:styleId="2ECE1650E27C489C803BB7CAA9F99B69">
    <w:name w:val="2ECE1650E27C489C803BB7CAA9F99B69"/>
  </w:style>
  <w:style w:type="paragraph" w:customStyle="1" w:styleId="6E321D9BF1E34A44920708D3A4525AF2">
    <w:name w:val="6E321D9BF1E34A44920708D3A4525AF2"/>
  </w:style>
  <w:style w:type="paragraph" w:customStyle="1" w:styleId="F73A991395284EA097A9846577ACD708">
    <w:name w:val="F73A991395284EA097A9846577ACD708"/>
  </w:style>
  <w:style w:type="paragraph" w:customStyle="1" w:styleId="10BF148BCD7D4FDBBC0C16A961BAA6B6">
    <w:name w:val="10BF148BCD7D4FDBBC0C16A961BAA6B6"/>
  </w:style>
  <w:style w:type="paragraph" w:customStyle="1" w:styleId="2E6813010AB349668427A9593A2B62B3">
    <w:name w:val="2E6813010AB349668427A9593A2B62B3"/>
  </w:style>
  <w:style w:type="paragraph" w:customStyle="1" w:styleId="AB6F268CFE104EB8B731B7275A4702D6">
    <w:name w:val="AB6F268CFE104EB8B731B7275A4702D6"/>
  </w:style>
  <w:style w:type="paragraph" w:customStyle="1" w:styleId="7A87B5321C7A4186A06DCEF4847DAD3A">
    <w:name w:val="7A87B5321C7A4186A06DCEF4847DAD3A"/>
  </w:style>
  <w:style w:type="paragraph" w:customStyle="1" w:styleId="243854E3209A4C0DB7DABF08AEF70153">
    <w:name w:val="243854E3209A4C0DB7DABF08AEF70153"/>
  </w:style>
  <w:style w:type="paragraph" w:customStyle="1" w:styleId="CFAC2D9C0E964025980699678D97A5EB">
    <w:name w:val="CFAC2D9C0E964025980699678D97A5EB"/>
  </w:style>
  <w:style w:type="paragraph" w:customStyle="1" w:styleId="7E66498D28084160961B7E0C43359AB7">
    <w:name w:val="7E66498D28084160961B7E0C43359AB7"/>
  </w:style>
  <w:style w:type="paragraph" w:customStyle="1" w:styleId="FC0C66486E3F435F9530536A01F711DA">
    <w:name w:val="FC0C66486E3F435F9530536A01F711DA"/>
  </w:style>
  <w:style w:type="paragraph" w:customStyle="1" w:styleId="4345B8B861474465B9198CFB226002BF">
    <w:name w:val="4345B8B861474465B9198CFB226002BF"/>
  </w:style>
  <w:style w:type="paragraph" w:customStyle="1" w:styleId="2E51DDD306BE49D68DA3FF7609F00E7D">
    <w:name w:val="2E51DDD306BE49D68DA3FF7609F00E7D"/>
  </w:style>
  <w:style w:type="paragraph" w:customStyle="1" w:styleId="FED1BCEFE5814547826151B674B95840">
    <w:name w:val="FED1BCEFE5814547826151B674B95840"/>
  </w:style>
  <w:style w:type="paragraph" w:customStyle="1" w:styleId="FB6C13B60EBA44838B65ED3FB8E8C750">
    <w:name w:val="FB6C13B60EBA44838B65ED3FB8E8C750"/>
  </w:style>
  <w:style w:type="paragraph" w:customStyle="1" w:styleId="160655968F7D4F77B1813C34D73BE306">
    <w:name w:val="160655968F7D4F77B1813C34D73BE306"/>
  </w:style>
  <w:style w:type="paragraph" w:customStyle="1" w:styleId="20D9B72F3B034810A0AB7650AAE7B110">
    <w:name w:val="20D9B72F3B034810A0AB7650AAE7B110"/>
    <w:rsid w:val="00B47C8D"/>
  </w:style>
  <w:style w:type="paragraph" w:customStyle="1" w:styleId="F654F017D8E348D2BF43ED34A873D069">
    <w:name w:val="F654F017D8E348D2BF43ED34A873D069"/>
    <w:rsid w:val="00B47C8D"/>
  </w:style>
  <w:style w:type="paragraph" w:customStyle="1" w:styleId="3475ECD4243E454BBE3DA178E0234298">
    <w:name w:val="3475ECD4243E454BBE3DA178E0234298"/>
    <w:rsid w:val="00B47C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TEXT CLASSIFICATION AND SENTIMENT ANALYSIS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3</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4</b:RefOrder>
  </b:Source>
  <b:Source>
    <b:Tag>fra</b:Tag>
    <b:SourceType>JournalArticle</b:SourceType>
    <b:Guid>{8CDF7933-F4B3-4D64-9C0C-95FB9615D90F}</b:Guid>
    <b:Author>
      <b:Author>
        <b:NameList>
          <b:Person>
            <b:Last>lo</b:Last>
            <b:First>frank</b:First>
          </b:Person>
        </b:NameList>
      </b:Author>
    </b:Author>
    <b:RefOrder>5</b:RefOrder>
  </b:Source>
  <b:Source>
    <b:Tag>Fra</b:Tag>
    <b:SourceType>JournalArticle</b:SourceType>
    <b:Guid>{E066CF28-16AB-4A93-90D4-28DAB2A52F33}</b:Guid>
    <b:Author>
      <b:Author>
        <b:NameList>
          <b:Person>
            <b:Last>Lo</b:Last>
            <b:First>Frank</b:First>
          </b:Person>
        </b:NameList>
      </b:Author>
    </b:Author>
    <b:RefOrder>6</b:RefOrder>
  </b:Source>
  <b:Source>
    <b:Tag>18</b:Tag>
    <b:SourceType>JournalArticle</b:SourceType>
    <b:Guid>{FFD24257-8115-407B-86C5-A9FEDE6647EE}</b:Guid>
    <b:Year>2018</b:Year>
    <b:RefOrder>7</b:RefOrder>
  </b:Source>
  <b:Source>
    <b:Tag>Jac</b:Tag>
    <b:SourceType>Report</b:SourceType>
    <b:Guid>{E4AAE17F-529B-471F-8F2D-3A8DE4A99514}</b:Guid>
    <b:Author>
      <b:Author>
        <b:NameList>
          <b:Person>
            <b:Last>Dominique</b:Last>
            <b:First>Jackson</b:First>
          </b:Person>
        </b:NameList>
      </b:Author>
    </b:Author>
    <b:RefOrder>8</b:RefOrder>
  </b:Source>
  <b:Source>
    <b:Tag>Jac1</b:Tag>
    <b:SourceType>Report</b:SourceType>
    <b:Guid>{6DA6BA95-7DA4-4D67-907E-A1BC61800429}</b:Guid>
    <b:Author>
      <b:Author>
        <b:NameList>
          <b:Person>
            <b:Last>Jackson</b:Last>
            <b:First>Dominique</b:First>
          </b:Person>
        </b:NameList>
      </b:Author>
    </b:Author>
    <b:RefOrder>9</b:RefOrder>
  </b:Source>
  <b:Source>
    <b:Tag>Jac19</b:Tag>
    <b:SourceType>Report</b:SourceType>
    <b:Guid>{3D3049FF-9DD2-4FC8-835D-59C1A78ED032}</b:Guid>
    <b:Author>
      <b:Author>
        <b:NameList>
          <b:Person>
            <b:Last>Jackson</b:Last>
            <b:First>Dominique</b:First>
          </b:Person>
        </b:NameList>
      </b:Author>
    </b:Author>
    <b:Year>2019</b:Year>
    <b:RefOrder>10</b:RefOrder>
  </b:Source>
  <b:Source>
    <b:Tag>Jac191</b:Tag>
    <b:SourceType>Report</b:SourceType>
    <b:Guid>{0FCEE304-58A8-4078-8E05-D372B0C316FE}</b:Guid>
    <b:Author>
      <b:Author>
        <b:NameList>
          <b:Person>
            <b:Last>Jackson</b:Last>
            <b:First>Dominique</b:First>
          </b:Person>
        </b:NameList>
      </b:Author>
    </b:Author>
    <b:Year>2019</b:Year>
    <b:RefOrder>1</b:RefOrder>
  </b:Source>
  <b:Source>
    <b:Tag>Hoo</b:Tag>
    <b:SourceType>Report</b:SourceType>
    <b:Guid>{BBB71710-C38F-4912-9080-68A4BC00B150}</b:Guid>
    <b:Author>
      <b:Author>
        <b:NameList>
          <b:Person>
            <b:Last>Hootsuite</b:Last>
          </b:Person>
        </b:NameList>
      </b:Author>
    </b:Author>
    <b:RefOrder>11</b:RefOrder>
  </b:Source>
  <b:Source>
    <b:Tag>Hoo16</b:Tag>
    <b:SourceType>Report</b:SourceType>
    <b:Guid>{959F5445-6C22-4A94-A5A1-E8846AF00ED8}</b:Guid>
    <b:Author>
      <b:Author>
        <b:NameList>
          <b:Person>
            <b:Last>Hootsuite</b:Last>
          </b:Person>
        </b:NameList>
      </b:Author>
    </b:Author>
    <b:Year>2016</b:Yea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0A2E86-A28D-46D0-ADCB-12D805440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Draft 1</Template>
  <TotalTime>8114</TotalTime>
  <Pages>33</Pages>
  <Words>10193</Words>
  <Characters>58102</Characters>
  <Application>Microsoft Office Word</Application>
  <DocSecurity>0</DocSecurity>
  <Lines>484</Lines>
  <Paragraphs>136</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Twitter Analytics</vt:lpstr>
      <vt:lpstr/>
      <vt:lpstr>ABSTRACT</vt:lpstr>
      <vt:lpstr>INTRODUCTION</vt:lpstr>
      <vt:lpstr>LITERATURE REVIEW</vt:lpstr>
      <vt:lpstr>PROBLEM STATEMENT</vt:lpstr>
      <vt:lpstr>DATASET</vt:lpstr>
      <vt:lpstr>METHODOLOGY</vt:lpstr>
      <vt:lpstr>TECHNICAL APPROACH &amp; REPORTS</vt:lpstr>
      <vt:lpstr>    Data Preprocessing</vt:lpstr>
      <vt:lpstr>    Feature extraction</vt:lpstr>
      <vt:lpstr>    WordCloud</vt:lpstr>
      <vt:lpstr>    Topic Modelling</vt:lpstr>
      <vt:lpstr>    Model Building</vt:lpstr>
      <vt:lpstr>        Naïve Bayes</vt:lpstr>
      <vt:lpstr>        Linear Classifier</vt:lpstr>
      <vt:lpstr>        Support Vector Machine</vt:lpstr>
      <vt:lpstr>        Random Forest (Bagging)</vt:lpstr>
      <vt:lpstr>        Extreme Gradient Boosting</vt:lpstr>
      <vt:lpstr>        Text Classifier</vt:lpstr>
      <vt:lpstr>    Sentiment Analysis</vt:lpstr>
      <vt:lpstr>TWITTER ANALYTICS TOOL</vt:lpstr>
      <vt:lpstr>CONCLUSION</vt:lpstr>
      <vt:lpstr>REFERENCES</vt:lpstr>
    </vt:vector>
  </TitlesOfParts>
  <Company/>
  <LinksUpToDate>false</LinksUpToDate>
  <CharactersWithSpaces>68159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Twitter Analytics</dc:title>
  <dc:subject/>
  <dc:creator>Musarath</dc:creator>
  <cp:keywords/>
  <dc:description/>
  <cp:lastModifiedBy>Musarath Rahamathullah</cp:lastModifiedBy>
  <cp:revision>187</cp:revision>
  <dcterms:created xsi:type="dcterms:W3CDTF">2019-10-29T13:50:00Z</dcterms:created>
  <dcterms:modified xsi:type="dcterms:W3CDTF">2019-12-05T01:25:00Z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afb2f55d-4978-39aa-ac7e-4a5b1d8e4cc4</vt:lpwstr>
  </property>
  <property fmtid="{D5CDD505-2E9C-101B-9397-08002B2CF9AE}" pid="24" name="Mendeley Citation Style_1">
    <vt:lpwstr>http://www.zotero.org/styles/apa</vt:lpwstr>
  </property>
</Properties>
</file>